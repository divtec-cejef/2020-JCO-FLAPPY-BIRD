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6086678"/>
        <w:docPartObj>
          <w:docPartGallery w:val="Cover Pages"/>
          <w:docPartUnique/>
        </w:docPartObj>
      </w:sdtPr>
      <w:sdtEndPr>
        <w:rPr>
          <w:rFonts w:cs="Arial"/>
          <w:szCs w:val="24"/>
        </w:rPr>
      </w:sdtEndPr>
      <w:sdtContent>
        <w:p w14:paraId="2E9AF593" w14:textId="1FB9F478" w:rsidR="004E7AAA" w:rsidRPr="004E7AAA" w:rsidRDefault="004E7AAA" w:rsidP="00F351A7"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8F11F7C" w14:textId="5DFC0AB0" w:rsidR="004E7AAA" w:rsidRDefault="00033107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</w:t>
                                      </w:r>
                                      <w:r w:rsidR="00213931"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F048AE2" w14:textId="77777777" w:rsidR="004E7AAA" w:rsidRDefault="004E7AAA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5C50BD8B" w14:textId="77777777" w:rsidR="004E7AAA" w:rsidRDefault="00033107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84553D" w14:textId="30691F3D" w:rsidR="004E7AAA" w:rsidRDefault="00213931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8F11F7C" w14:textId="5DFC0AB0" w:rsidR="004E7AAA" w:rsidRDefault="00033107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</w:t>
                                </w:r>
                                <w:r w:rsidR="00213931"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F048AE2" w14:textId="77777777" w:rsidR="004E7AAA" w:rsidRDefault="004E7AAA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5C50BD8B" w14:textId="77777777" w:rsidR="004E7AAA" w:rsidRDefault="00033107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084553D" w14:textId="30691F3D" w:rsidR="004E7AAA" w:rsidRDefault="00213931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AE0875" w14:textId="357AD4B0" w:rsidR="004E7AAA" w:rsidRDefault="00213931" w:rsidP="0080551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FlappyBird </w:t>
                                    </w:r>
                                    <w:r w:rsidR="00805516"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–</w:t>
                                    </w: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 xml:space="preserve"> </w:t>
                                    </w:r>
                                    <w:r w:rsidR="00FD455A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Mode d’emploi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9AE0875" w14:textId="357AD4B0" w:rsidR="004E7AAA" w:rsidRDefault="00213931" w:rsidP="00805516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 xml:space="preserve">FlappyBird </w:t>
                              </w:r>
                              <w:r w:rsidR="00805516"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–</w:t>
                              </w: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="00FD455A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Mode d’emploi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02E225EA" w:rsidR="004E7AAA" w:rsidRPr="004E7AAA" w:rsidRDefault="00980DCE">
          <w:pPr>
            <w:rPr>
              <w:rFonts w:cs="Arial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8D52766" wp14:editId="11E7B84C">
                <wp:simplePos x="0" y="0"/>
                <wp:positionH relativeFrom="column">
                  <wp:posOffset>143180</wp:posOffset>
                </wp:positionH>
                <wp:positionV relativeFrom="paragraph">
                  <wp:posOffset>2023745</wp:posOffset>
                </wp:positionV>
                <wp:extent cx="5749925" cy="4491355"/>
                <wp:effectExtent l="57150" t="19050" r="60325" b="99695"/>
                <wp:wrapNone/>
                <wp:docPr id="3" name="Imag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44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4E7AAA"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58209D56" w14:textId="11649532" w:rsidR="00C43F54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669408" w:history="1">
            <w:r w:rsidR="00C43F54" w:rsidRPr="00CB6CF9">
              <w:rPr>
                <w:rStyle w:val="Lienhypertexte"/>
                <w:noProof/>
              </w:rPr>
              <w:t>1.</w:t>
            </w:r>
            <w:r w:rsidR="00C43F54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C43F54" w:rsidRPr="00CB6CF9">
              <w:rPr>
                <w:rStyle w:val="Lienhypertexte"/>
                <w:noProof/>
              </w:rPr>
              <w:t>Prérequis</w:t>
            </w:r>
            <w:r w:rsidR="00C43F54">
              <w:rPr>
                <w:noProof/>
                <w:webHidden/>
              </w:rPr>
              <w:tab/>
            </w:r>
            <w:r w:rsidR="00C43F54">
              <w:rPr>
                <w:noProof/>
                <w:webHidden/>
              </w:rPr>
              <w:fldChar w:fldCharType="begin"/>
            </w:r>
            <w:r w:rsidR="00C43F54">
              <w:rPr>
                <w:noProof/>
                <w:webHidden/>
              </w:rPr>
              <w:instrText xml:space="preserve"> PAGEREF _Toc56669408 \h </w:instrText>
            </w:r>
            <w:r w:rsidR="00C43F54">
              <w:rPr>
                <w:noProof/>
                <w:webHidden/>
              </w:rPr>
            </w:r>
            <w:r w:rsidR="00C43F54">
              <w:rPr>
                <w:noProof/>
                <w:webHidden/>
              </w:rPr>
              <w:fldChar w:fldCharType="separate"/>
            </w:r>
            <w:r w:rsidR="00C43F54">
              <w:rPr>
                <w:noProof/>
                <w:webHidden/>
              </w:rPr>
              <w:t>1</w:t>
            </w:r>
            <w:r w:rsidR="00C43F54">
              <w:rPr>
                <w:noProof/>
                <w:webHidden/>
              </w:rPr>
              <w:fldChar w:fldCharType="end"/>
            </w:r>
          </w:hyperlink>
        </w:p>
        <w:p w14:paraId="7640C3AE" w14:textId="224A59A4" w:rsidR="00C43F54" w:rsidRDefault="00C43F5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69409" w:history="1">
            <w:r w:rsidRPr="00CB6CF9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CB6CF9">
              <w:rPr>
                <w:rStyle w:val="Lienhypertexte"/>
                <w:noProof/>
              </w:rPr>
              <w:t>Règles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_Toc56669409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FE971" w14:textId="6BE00800" w:rsidR="00C43F54" w:rsidRDefault="00C43F5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6669410" w:history="1">
            <w:r w:rsidRPr="00CB6CF9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CB6CF9">
              <w:rPr>
                <w:rStyle w:val="Lienhypertexte"/>
                <w:noProof/>
              </w:rPr>
              <w:t>Jouer à FlappyBird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_Toc56669410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1BDF" w14:textId="6ACB5802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1F7C5730" w14:textId="305EC570" w:rsidR="00805516" w:rsidRDefault="00FD455A" w:rsidP="00FD455A">
      <w:pPr>
        <w:pStyle w:val="Titre1"/>
      </w:pPr>
      <w:bookmarkStart w:id="0" w:name="_Toc56669408"/>
      <w:r>
        <w:t>Prérequis</w:t>
      </w:r>
      <w:bookmarkEnd w:id="0"/>
    </w:p>
    <w:p w14:paraId="3EC92105" w14:textId="65BFA722" w:rsidR="004A3670" w:rsidRDefault="004A3670" w:rsidP="004A3670">
      <w:r>
        <w:t>Un ordinateur fonctionnel</w:t>
      </w:r>
    </w:p>
    <w:p w14:paraId="047B9F12" w14:textId="02EAC016" w:rsidR="004A3670" w:rsidRPr="004A3670" w:rsidRDefault="004A3670" w:rsidP="004A3670">
      <w:r>
        <w:t xml:space="preserve">La dernière version du jeu FlappyBird disponible sur </w:t>
      </w:r>
      <w:hyperlink r:id="rId12" w:history="1">
        <w:r w:rsidRPr="004A3670">
          <w:rPr>
            <w:rStyle w:val="Lienhypertexte"/>
          </w:rPr>
          <w:t>GitHub</w:t>
        </w:r>
      </w:hyperlink>
    </w:p>
    <w:p w14:paraId="4FE01CBC" w14:textId="64F9B630" w:rsidR="00FD455A" w:rsidRDefault="00FD455A" w:rsidP="00FD455A">
      <w:pPr>
        <w:pStyle w:val="Titre1"/>
      </w:pPr>
      <w:bookmarkStart w:id="1" w:name="_Toc56669409"/>
      <w:r>
        <w:t>Règles</w:t>
      </w:r>
      <w:bookmarkEnd w:id="1"/>
    </w:p>
    <w:p w14:paraId="5ACF4260" w14:textId="20B60563" w:rsidR="004A3670" w:rsidRDefault="004A3670" w:rsidP="004A3670">
      <w:r>
        <w:t>Vous serrez au commande d’un oiseau et devrez l’aider à esquiver des tuyaux lui fonçant dessus.</w:t>
      </w:r>
    </w:p>
    <w:p w14:paraId="4FC72046" w14:textId="77777777" w:rsidR="004A3670" w:rsidRDefault="004A3670" w:rsidP="004A3670">
      <w:pPr>
        <w:keepNext/>
        <w:jc w:val="center"/>
      </w:pPr>
      <w:r>
        <w:rPr>
          <w:noProof/>
        </w:rPr>
        <w:drawing>
          <wp:inline distT="0" distB="0" distL="0" distR="0" wp14:anchorId="6283EB3D" wp14:editId="22BDF703">
            <wp:extent cx="5756275" cy="4336415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750B" w14:textId="395403D5" w:rsidR="004A3670" w:rsidRDefault="004A3670" w:rsidP="004A3670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Fenêtre du jeu</w:t>
      </w:r>
    </w:p>
    <w:p w14:paraId="1EF0BE3F" w14:textId="29580345" w:rsidR="004A3670" w:rsidRDefault="004A3670" w:rsidP="004A3670">
      <w:r>
        <w:t>Pour chaque tuyau esquivé, vous marquez un point.</w:t>
      </w:r>
    </w:p>
    <w:p w14:paraId="4602BC7F" w14:textId="032E09D9" w:rsidR="00C43F54" w:rsidRDefault="004A3670" w:rsidP="004A3670">
      <w:r>
        <w:t>Si l’oiseau touche un tuyau, le bord inférieur ou supérieur de l’écran : C’est perdu</w:t>
      </w:r>
    </w:p>
    <w:p w14:paraId="183C6A21" w14:textId="77777777" w:rsidR="00C43F54" w:rsidRDefault="00C43F54">
      <w:r>
        <w:br w:type="page"/>
      </w:r>
    </w:p>
    <w:p w14:paraId="072C2201" w14:textId="507A58D0" w:rsidR="00FD455A" w:rsidRPr="00FD455A" w:rsidRDefault="00FD455A" w:rsidP="00FD455A">
      <w:pPr>
        <w:pStyle w:val="Titre1"/>
      </w:pPr>
      <w:bookmarkStart w:id="2" w:name="_Toc56669410"/>
      <w:r>
        <w:t>Jouer à FlappyBird</w:t>
      </w:r>
      <w:bookmarkEnd w:id="2"/>
    </w:p>
    <w:p w14:paraId="47F54C45" w14:textId="7E20BADB" w:rsidR="00213931" w:rsidRDefault="004A3670" w:rsidP="004A3670">
      <w:pPr>
        <w:pStyle w:val="Paragraphedeliste"/>
        <w:numPr>
          <w:ilvl w:val="0"/>
          <w:numId w:val="4"/>
        </w:numPr>
      </w:pPr>
      <w:r>
        <w:t>Lancez l’application FlappyBird.exe</w:t>
      </w:r>
    </w:p>
    <w:p w14:paraId="48AD5D18" w14:textId="0A284181" w:rsidR="004A3670" w:rsidRDefault="004A3670" w:rsidP="004A3670">
      <w:pPr>
        <w:pStyle w:val="Paragraphedeliste"/>
        <w:numPr>
          <w:ilvl w:val="0"/>
          <w:numId w:val="4"/>
        </w:numPr>
      </w:pPr>
      <w:r>
        <w:t>Dès que vous êtes prêt, appuyer sur espace pour commencer une partie</w:t>
      </w:r>
    </w:p>
    <w:p w14:paraId="521F0EDA" w14:textId="77777777" w:rsidR="004A3670" w:rsidRDefault="004A3670" w:rsidP="004A3670">
      <w:pPr>
        <w:pStyle w:val="Paragraphedeliste"/>
        <w:numPr>
          <w:ilvl w:val="0"/>
          <w:numId w:val="4"/>
        </w:numPr>
      </w:pPr>
      <w:r>
        <w:t>Appuyez sur espace pour faire battre des ailes l’oiseau</w:t>
      </w:r>
    </w:p>
    <w:p w14:paraId="574E1E8C" w14:textId="77777777" w:rsidR="004A3670" w:rsidRDefault="004A3670" w:rsidP="004A3670">
      <w:pPr>
        <w:pStyle w:val="Paragraphedeliste"/>
        <w:numPr>
          <w:ilvl w:val="0"/>
          <w:numId w:val="4"/>
        </w:numPr>
      </w:pPr>
      <w:r>
        <w:t>La partie se termine lorsque l’oiseau percute un tuyau ou s’il touche le haut ou le bas de l’écran</w:t>
      </w:r>
    </w:p>
    <w:p w14:paraId="02997DAF" w14:textId="1D9F5DB6" w:rsidR="003204A1" w:rsidRPr="003204A1" w:rsidRDefault="004A3670" w:rsidP="003204A1">
      <w:pPr>
        <w:pStyle w:val="Paragraphedeliste"/>
        <w:numPr>
          <w:ilvl w:val="0"/>
          <w:numId w:val="4"/>
        </w:numPr>
      </w:pPr>
      <w:r>
        <w:t>Lorsque l’écran de fin de partie apparaît, appuyez sur R pour rejouer, ou sur Q pour quitter.</w:t>
      </w:r>
    </w:p>
    <w:sectPr w:rsidR="003204A1" w:rsidRPr="003204A1" w:rsidSect="00033107">
      <w:headerReference w:type="default" r:id="rId14"/>
      <w:footerReference w:type="default" r:id="rId15"/>
      <w:headerReference w:type="first" r:id="rId1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DA67E9" w14:textId="77777777" w:rsidR="001D4209" w:rsidRDefault="001D4209" w:rsidP="00F61680">
      <w:pPr>
        <w:spacing w:after="0" w:line="240" w:lineRule="auto"/>
      </w:pPr>
      <w:r>
        <w:separator/>
      </w:r>
    </w:p>
  </w:endnote>
  <w:endnote w:type="continuationSeparator" w:id="0">
    <w:p w14:paraId="715EA871" w14:textId="77777777" w:rsidR="001D4209" w:rsidRDefault="001D4209" w:rsidP="00F6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A94859" w:rsidRDefault="00A94859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A94859" w:rsidRDefault="00A94859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3B62397B" w:rsidR="00A94859" w:rsidRDefault="00033107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 w:rsidR="004A3670">
      <w:rPr>
        <w:noProof/>
      </w:rPr>
      <w:t>19 novembre 2020</w:t>
    </w:r>
    <w:r>
      <w:fldChar w:fldCharType="end"/>
    </w:r>
    <w:r w:rsidR="00A94859">
      <w:ptab w:relativeTo="margin" w:alignment="center" w:leader="none"/>
    </w:r>
    <w:r w:rsidR="00FD455A">
      <w:t>Programmation orientée objet</w:t>
    </w:r>
    <w:r w:rsidR="00A94859">
      <w:ptab w:relativeTo="margin" w:alignment="right" w:leader="none"/>
    </w:r>
    <w:r w:rsidR="00A94859">
      <w:fldChar w:fldCharType="begin"/>
    </w:r>
    <w:r w:rsidR="00A94859">
      <w:instrText xml:space="preserve"> PAGE  \* Arabic  \* MERGEFORMAT </w:instrText>
    </w:r>
    <w:r w:rsidR="00A94859">
      <w:fldChar w:fldCharType="separate"/>
    </w:r>
    <w:r w:rsidR="00A94859">
      <w:rPr>
        <w:noProof/>
      </w:rPr>
      <w:t>0</w:t>
    </w:r>
    <w:r w:rsidR="00A94859">
      <w:fldChar w:fldCharType="end"/>
    </w:r>
    <w:r>
      <w:t>/</w:t>
    </w:r>
    <w:r w:rsidR="001D4209">
      <w:fldChar w:fldCharType="begin"/>
    </w:r>
    <w:r w:rsidR="001D4209">
      <w:instrText xml:space="preserve"> SECTIONPAGES  \* Arabic  \* MERGEFORMAT </w:instrText>
    </w:r>
    <w:r w:rsidR="001D4209">
      <w:fldChar w:fldCharType="separate"/>
    </w:r>
    <w:r w:rsidR="00C43F54">
      <w:rPr>
        <w:noProof/>
      </w:rPr>
      <w:t>2</w:t>
    </w:r>
    <w:r w:rsidR="001D4209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59417" w14:textId="77777777" w:rsidR="001D4209" w:rsidRDefault="001D4209" w:rsidP="00F61680">
      <w:pPr>
        <w:spacing w:after="0" w:line="240" w:lineRule="auto"/>
      </w:pPr>
      <w:r>
        <w:separator/>
      </w:r>
    </w:p>
  </w:footnote>
  <w:footnote w:type="continuationSeparator" w:id="0">
    <w:p w14:paraId="220B02D0" w14:textId="77777777" w:rsidR="001D4209" w:rsidRDefault="001D4209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2FE499C8" w:rsidR="00A94859" w:rsidRPr="000F1349" w:rsidRDefault="00C43F54" w:rsidP="000F1349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E047A89" wp14:editId="50409BC9">
          <wp:simplePos x="0" y="0"/>
          <wp:positionH relativeFrom="column">
            <wp:posOffset>4473633</wp:posOffset>
          </wp:positionH>
          <wp:positionV relativeFrom="paragraph">
            <wp:posOffset>-240030</wp:posOffset>
          </wp:positionV>
          <wp:extent cx="1302328" cy="427944"/>
          <wp:effectExtent l="0" t="0" r="0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2328" cy="4279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D4209">
      <w:fldChar w:fldCharType="begin"/>
    </w:r>
    <w:r w:rsidR="001D4209">
      <w:instrText xml:space="preserve"> AUTHOR  \* FirstCap  \* MERGEFORMAT </w:instrText>
    </w:r>
    <w:r w:rsidR="001D4209">
      <w:fldChar w:fldCharType="separate"/>
    </w:r>
    <w:r w:rsidR="00213931">
      <w:rPr>
        <w:noProof/>
      </w:rPr>
      <w:t>Bovay Louis</w:t>
    </w:r>
    <w:r w:rsidR="001D4209">
      <w:rPr>
        <w:noProof/>
      </w:rPr>
      <w:fldChar w:fldCharType="end"/>
    </w:r>
    <w:r w:rsidR="00033107" w:rsidRPr="000F1349">
      <w:ptab w:relativeTo="margin" w:alignment="center" w:leader="none"/>
    </w:r>
    <w:fldSimple w:instr=" TITLE  \* FirstCap  \* MERGEFORMAT ">
      <w:r w:rsidR="00FD455A">
        <w:t>FlappyBird – Mode d’emploi</w:t>
      </w:r>
    </w:fldSimple>
    <w:r w:rsidR="00033107" w:rsidRPr="000F1349"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A94859" w:rsidRDefault="00A9485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E2E"/>
    <w:multiLevelType w:val="hybridMultilevel"/>
    <w:tmpl w:val="B31A6D98"/>
    <w:lvl w:ilvl="0" w:tplc="3C0E7644">
      <w:start w:val="1"/>
      <w:numFmt w:val="decimal"/>
      <w:lvlText w:val="%1."/>
      <w:lvlJc w:val="left"/>
      <w:pPr>
        <w:ind w:left="432" w:hanging="360"/>
      </w:pPr>
      <w:rPr>
        <w:rFonts w:cs="Arial" w:hint="default"/>
      </w:rPr>
    </w:lvl>
    <w:lvl w:ilvl="1" w:tplc="100C0019" w:tentative="1">
      <w:start w:val="1"/>
      <w:numFmt w:val="lowerLetter"/>
      <w:lvlText w:val="%2."/>
      <w:lvlJc w:val="left"/>
      <w:pPr>
        <w:ind w:left="1152" w:hanging="360"/>
      </w:pPr>
    </w:lvl>
    <w:lvl w:ilvl="2" w:tplc="100C001B" w:tentative="1">
      <w:start w:val="1"/>
      <w:numFmt w:val="lowerRoman"/>
      <w:lvlText w:val="%3."/>
      <w:lvlJc w:val="right"/>
      <w:pPr>
        <w:ind w:left="1872" w:hanging="180"/>
      </w:pPr>
    </w:lvl>
    <w:lvl w:ilvl="3" w:tplc="100C000F" w:tentative="1">
      <w:start w:val="1"/>
      <w:numFmt w:val="decimal"/>
      <w:lvlText w:val="%4."/>
      <w:lvlJc w:val="left"/>
      <w:pPr>
        <w:ind w:left="2592" w:hanging="360"/>
      </w:pPr>
    </w:lvl>
    <w:lvl w:ilvl="4" w:tplc="100C0019" w:tentative="1">
      <w:start w:val="1"/>
      <w:numFmt w:val="lowerLetter"/>
      <w:lvlText w:val="%5."/>
      <w:lvlJc w:val="left"/>
      <w:pPr>
        <w:ind w:left="3312" w:hanging="360"/>
      </w:pPr>
    </w:lvl>
    <w:lvl w:ilvl="5" w:tplc="100C001B" w:tentative="1">
      <w:start w:val="1"/>
      <w:numFmt w:val="lowerRoman"/>
      <w:lvlText w:val="%6."/>
      <w:lvlJc w:val="right"/>
      <w:pPr>
        <w:ind w:left="4032" w:hanging="180"/>
      </w:pPr>
    </w:lvl>
    <w:lvl w:ilvl="6" w:tplc="100C000F" w:tentative="1">
      <w:start w:val="1"/>
      <w:numFmt w:val="decimal"/>
      <w:lvlText w:val="%7."/>
      <w:lvlJc w:val="left"/>
      <w:pPr>
        <w:ind w:left="4752" w:hanging="360"/>
      </w:pPr>
    </w:lvl>
    <w:lvl w:ilvl="7" w:tplc="100C0019" w:tentative="1">
      <w:start w:val="1"/>
      <w:numFmt w:val="lowerLetter"/>
      <w:lvlText w:val="%8."/>
      <w:lvlJc w:val="left"/>
      <w:pPr>
        <w:ind w:left="5472" w:hanging="360"/>
      </w:pPr>
    </w:lvl>
    <w:lvl w:ilvl="8" w:tplc="100C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F1349"/>
    <w:rsid w:val="001C4C00"/>
    <w:rsid w:val="001D182B"/>
    <w:rsid w:val="001D4209"/>
    <w:rsid w:val="00213931"/>
    <w:rsid w:val="002B0969"/>
    <w:rsid w:val="003204A1"/>
    <w:rsid w:val="00341C80"/>
    <w:rsid w:val="003A50BD"/>
    <w:rsid w:val="004A3670"/>
    <w:rsid w:val="004E7AAA"/>
    <w:rsid w:val="00716C20"/>
    <w:rsid w:val="007D1FFF"/>
    <w:rsid w:val="00805516"/>
    <w:rsid w:val="00980DCE"/>
    <w:rsid w:val="009A317D"/>
    <w:rsid w:val="00A94859"/>
    <w:rsid w:val="00C413D4"/>
    <w:rsid w:val="00C43F54"/>
    <w:rsid w:val="00F351A7"/>
    <w:rsid w:val="00F561D2"/>
    <w:rsid w:val="00F61680"/>
    <w:rsid w:val="00F87224"/>
    <w:rsid w:val="00FD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1393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213931"/>
    <w:rPr>
      <w:rFonts w:asciiTheme="majorHAnsi" w:eastAsiaTheme="majorEastAsia" w:hAnsiTheme="majorHAnsi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character" w:styleId="Mentionnonrsolue">
    <w:name w:val="Unresolved Mention"/>
    <w:basedOn w:val="Policepardfaut"/>
    <w:uiPriority w:val="99"/>
    <w:semiHidden/>
    <w:unhideWhenUsed/>
    <w:rsid w:val="004A367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A36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github.com/divtec-cejef/2020-JCO-FLAPPY-BIRD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20</TotalTime>
  <Pages>5</Pages>
  <Words>173</Words>
  <Characters>954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4</vt:i4>
      </vt:variant>
    </vt:vector>
  </HeadingPairs>
  <TitlesOfParts>
    <vt:vector size="5" baseType="lpstr">
      <vt:lpstr>FlappyBird – Mode d’emploi</vt:lpstr>
      <vt:lpstr>Prérequis</vt:lpstr>
      <vt:lpstr>Règles</vt:lpstr>
      <vt:lpstr>Jouer à FlappyBird</vt:lpstr>
      <vt:lpstr>Sources</vt:lpstr>
    </vt:vector>
  </TitlesOfParts>
  <Company>DIVTEC</Company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– Mode d’emploi</dc:title>
  <dc:subject/>
  <dc:creator>Bovay Louis</dc:creator>
  <cp:keywords/>
  <dc:description/>
  <cp:lastModifiedBy>Bovay Louis</cp:lastModifiedBy>
  <cp:revision>4</cp:revision>
  <dcterms:created xsi:type="dcterms:W3CDTF">2020-11-05T08:13:00Z</dcterms:created>
  <dcterms:modified xsi:type="dcterms:W3CDTF">2020-11-19T08:10:00Z</dcterms:modified>
</cp:coreProperties>
</file>