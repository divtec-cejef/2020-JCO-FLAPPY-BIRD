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rPr>
        <w:id w:val="36086678"/>
        <w:docPartObj>
          <w:docPartGallery w:val="Cover Pages"/>
          <w:docPartUnique/>
        </w:docPartObj>
      </w:sdtPr>
      <w:sdtEndPr>
        <w:rPr>
          <w:rFonts w:cs="Arial"/>
          <w:b w:val="0"/>
        </w:rPr>
      </w:sdtEndPr>
      <w:sdtContent>
        <w:p w14:paraId="2E9AF593" w14:textId="1FB9F478" w:rsidR="004E7AAA" w:rsidRPr="004E7AAA" w:rsidRDefault="004E7AAA" w:rsidP="00BD7081">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695A19" w:rsidRDefault="00695A19">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695A19" w:rsidRDefault="00695A19">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695A19" w:rsidRDefault="00695A19">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695A19" w:rsidRDefault="00695A19">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456A97D1" w:rsidR="00695A19" w:rsidRDefault="00695A19" w:rsidP="00805516">
                              <w:pPr>
                                <w:pStyle w:val="Sansinterligne"/>
                                <w:jc w:val="right"/>
                                <w:rPr>
                                  <w:color w:val="FFFFFF" w:themeColor="background1"/>
                                  <w:sz w:val="72"/>
                                  <w:szCs w:val="72"/>
                                </w:rPr>
                              </w:pPr>
                              <w:r w:rsidRPr="00805516">
                                <w:rPr>
                                  <w:color w:val="FFFFFF" w:themeColor="background1"/>
                                  <w:sz w:val="56"/>
                                  <w:szCs w:val="56"/>
                                </w:rPr>
                                <w:t>FlappyBird – Documentation technique</w:t>
                              </w:r>
                            </w:p>
                          </w:sdtContent>
                        </w:sdt>
                      </w:txbxContent>
                    </v:textbox>
                    <w10:wrap anchorx="page" anchory="page"/>
                  </v:rect>
                </w:pict>
              </mc:Fallback>
            </mc:AlternateContent>
          </w:r>
        </w:p>
        <w:p w14:paraId="09CBD283" w14:textId="446785B9" w:rsidR="004E7AAA" w:rsidRPr="004E7AAA" w:rsidRDefault="00E74921">
          <w:pPr>
            <w:rPr>
              <w:rFonts w:cs="Arial"/>
              <w:szCs w:val="24"/>
            </w:rPr>
          </w:pPr>
          <w:r>
            <w:rPr>
              <w:rFonts w:cs="Arial"/>
              <w:noProof/>
              <w:szCs w:val="24"/>
            </w:rPr>
            <w:drawing>
              <wp:anchor distT="0" distB="0" distL="114300" distR="114300" simplePos="0" relativeHeight="251662336" behindDoc="0" locked="0" layoutInCell="1" allowOverlap="1" wp14:anchorId="48AD68B3" wp14:editId="4ADB70FF">
                <wp:simplePos x="0" y="0"/>
                <wp:positionH relativeFrom="column">
                  <wp:posOffset>146685</wp:posOffset>
                </wp:positionH>
                <wp:positionV relativeFrom="paragraph">
                  <wp:posOffset>2112645</wp:posOffset>
                </wp:positionV>
                <wp:extent cx="5749925" cy="4491355"/>
                <wp:effectExtent l="57150" t="19050" r="60325" b="9969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743690D6" w14:textId="10199383" w:rsidR="00FC26ED"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6172" w:history="1">
            <w:r w:rsidR="00FC26ED" w:rsidRPr="00C3361F">
              <w:rPr>
                <w:rStyle w:val="Lienhypertexte"/>
                <w:noProof/>
              </w:rPr>
              <w:t>1.</w:t>
            </w:r>
            <w:r w:rsidR="00FC26ED">
              <w:rPr>
                <w:rFonts w:asciiTheme="minorHAnsi" w:eastAsiaTheme="minorEastAsia" w:hAnsiTheme="minorHAnsi"/>
                <w:noProof/>
                <w:sz w:val="22"/>
                <w:lang w:eastAsia="fr-CH"/>
              </w:rPr>
              <w:tab/>
            </w:r>
            <w:r w:rsidR="00FC26ED" w:rsidRPr="00C3361F">
              <w:rPr>
                <w:rStyle w:val="Lienhypertexte"/>
                <w:noProof/>
              </w:rPr>
              <w:t>Description du projet</w:t>
            </w:r>
            <w:r w:rsidR="00FC26ED">
              <w:rPr>
                <w:noProof/>
                <w:webHidden/>
              </w:rPr>
              <w:tab/>
            </w:r>
            <w:r w:rsidR="00FC26ED">
              <w:rPr>
                <w:noProof/>
                <w:webHidden/>
              </w:rPr>
              <w:fldChar w:fldCharType="begin"/>
            </w:r>
            <w:r w:rsidR="00FC26ED">
              <w:rPr>
                <w:noProof/>
                <w:webHidden/>
              </w:rPr>
              <w:instrText xml:space="preserve"> PAGEREF _Toc57706172 \h </w:instrText>
            </w:r>
            <w:r w:rsidR="00FC26ED">
              <w:rPr>
                <w:noProof/>
                <w:webHidden/>
              </w:rPr>
            </w:r>
            <w:r w:rsidR="00FC26ED">
              <w:rPr>
                <w:noProof/>
                <w:webHidden/>
              </w:rPr>
              <w:fldChar w:fldCharType="separate"/>
            </w:r>
            <w:r w:rsidR="00FC26ED">
              <w:rPr>
                <w:noProof/>
                <w:webHidden/>
              </w:rPr>
              <w:t>1</w:t>
            </w:r>
            <w:r w:rsidR="00FC26ED">
              <w:rPr>
                <w:noProof/>
                <w:webHidden/>
              </w:rPr>
              <w:fldChar w:fldCharType="end"/>
            </w:r>
          </w:hyperlink>
        </w:p>
        <w:p w14:paraId="6C5F5907" w14:textId="3A2A198B" w:rsidR="00FC26ED" w:rsidRDefault="00EF1120">
          <w:pPr>
            <w:pStyle w:val="TM1"/>
            <w:tabs>
              <w:tab w:val="left" w:pos="480"/>
              <w:tab w:val="right" w:leader="dot" w:pos="9062"/>
            </w:tabs>
            <w:rPr>
              <w:rFonts w:asciiTheme="minorHAnsi" w:eastAsiaTheme="minorEastAsia" w:hAnsiTheme="minorHAnsi"/>
              <w:noProof/>
              <w:sz w:val="22"/>
              <w:lang w:eastAsia="fr-CH"/>
            </w:rPr>
          </w:pPr>
          <w:hyperlink w:anchor="_Toc57706173" w:history="1">
            <w:r w:rsidR="00FC26ED" w:rsidRPr="00C3361F">
              <w:rPr>
                <w:rStyle w:val="Lienhypertexte"/>
                <w:noProof/>
              </w:rPr>
              <w:t>2.</w:t>
            </w:r>
            <w:r w:rsidR="00FC26ED">
              <w:rPr>
                <w:rFonts w:asciiTheme="minorHAnsi" w:eastAsiaTheme="minorEastAsia" w:hAnsiTheme="minorHAnsi"/>
                <w:noProof/>
                <w:sz w:val="22"/>
                <w:lang w:eastAsia="fr-CH"/>
              </w:rPr>
              <w:tab/>
            </w:r>
            <w:r w:rsidR="00FC26ED" w:rsidRPr="00C3361F">
              <w:rPr>
                <w:rStyle w:val="Lienhypertexte"/>
                <w:noProof/>
              </w:rPr>
              <w:t>Convention de nommage</w:t>
            </w:r>
            <w:r w:rsidR="00FC26ED">
              <w:rPr>
                <w:noProof/>
                <w:webHidden/>
              </w:rPr>
              <w:tab/>
            </w:r>
            <w:r w:rsidR="00FC26ED">
              <w:rPr>
                <w:noProof/>
                <w:webHidden/>
              </w:rPr>
              <w:fldChar w:fldCharType="begin"/>
            </w:r>
            <w:r w:rsidR="00FC26ED">
              <w:rPr>
                <w:noProof/>
                <w:webHidden/>
              </w:rPr>
              <w:instrText xml:space="preserve"> PAGEREF _Toc57706173 \h </w:instrText>
            </w:r>
            <w:r w:rsidR="00FC26ED">
              <w:rPr>
                <w:noProof/>
                <w:webHidden/>
              </w:rPr>
            </w:r>
            <w:r w:rsidR="00FC26ED">
              <w:rPr>
                <w:noProof/>
                <w:webHidden/>
              </w:rPr>
              <w:fldChar w:fldCharType="separate"/>
            </w:r>
            <w:r w:rsidR="00FC26ED">
              <w:rPr>
                <w:noProof/>
                <w:webHidden/>
              </w:rPr>
              <w:t>1</w:t>
            </w:r>
            <w:r w:rsidR="00FC26ED">
              <w:rPr>
                <w:noProof/>
                <w:webHidden/>
              </w:rPr>
              <w:fldChar w:fldCharType="end"/>
            </w:r>
          </w:hyperlink>
        </w:p>
        <w:p w14:paraId="20E741FA" w14:textId="1FD00D75" w:rsidR="00FC26ED" w:rsidRDefault="00EF1120">
          <w:pPr>
            <w:pStyle w:val="TM1"/>
            <w:tabs>
              <w:tab w:val="left" w:pos="480"/>
              <w:tab w:val="right" w:leader="dot" w:pos="9062"/>
            </w:tabs>
            <w:rPr>
              <w:rFonts w:asciiTheme="minorHAnsi" w:eastAsiaTheme="minorEastAsia" w:hAnsiTheme="minorHAnsi"/>
              <w:noProof/>
              <w:sz w:val="22"/>
              <w:lang w:eastAsia="fr-CH"/>
            </w:rPr>
          </w:pPr>
          <w:hyperlink w:anchor="_Toc57706174" w:history="1">
            <w:r w:rsidR="00FC26ED" w:rsidRPr="00C3361F">
              <w:rPr>
                <w:rStyle w:val="Lienhypertexte"/>
                <w:noProof/>
              </w:rPr>
              <w:t>3.</w:t>
            </w:r>
            <w:r w:rsidR="00FC26ED">
              <w:rPr>
                <w:rFonts w:asciiTheme="minorHAnsi" w:eastAsiaTheme="minorEastAsia" w:hAnsiTheme="minorHAnsi"/>
                <w:noProof/>
                <w:sz w:val="22"/>
                <w:lang w:eastAsia="fr-CH"/>
              </w:rPr>
              <w:tab/>
            </w:r>
            <w:r w:rsidR="00FC26ED" w:rsidRPr="00C3361F">
              <w:rPr>
                <w:rStyle w:val="Lienhypertexte"/>
                <w:noProof/>
              </w:rPr>
              <w:t>Installations</w:t>
            </w:r>
            <w:r w:rsidR="00FC26ED">
              <w:rPr>
                <w:noProof/>
                <w:webHidden/>
              </w:rPr>
              <w:tab/>
            </w:r>
            <w:r w:rsidR="00FC26ED">
              <w:rPr>
                <w:noProof/>
                <w:webHidden/>
              </w:rPr>
              <w:fldChar w:fldCharType="begin"/>
            </w:r>
            <w:r w:rsidR="00FC26ED">
              <w:rPr>
                <w:noProof/>
                <w:webHidden/>
              </w:rPr>
              <w:instrText xml:space="preserve"> PAGEREF _Toc57706174 \h </w:instrText>
            </w:r>
            <w:r w:rsidR="00FC26ED">
              <w:rPr>
                <w:noProof/>
                <w:webHidden/>
              </w:rPr>
            </w:r>
            <w:r w:rsidR="00FC26ED">
              <w:rPr>
                <w:noProof/>
                <w:webHidden/>
              </w:rPr>
              <w:fldChar w:fldCharType="separate"/>
            </w:r>
            <w:r w:rsidR="00FC26ED">
              <w:rPr>
                <w:noProof/>
                <w:webHidden/>
              </w:rPr>
              <w:t>2</w:t>
            </w:r>
            <w:r w:rsidR="00FC26ED">
              <w:rPr>
                <w:noProof/>
                <w:webHidden/>
              </w:rPr>
              <w:fldChar w:fldCharType="end"/>
            </w:r>
          </w:hyperlink>
        </w:p>
        <w:p w14:paraId="62DAE4F7" w14:textId="1823C3C2" w:rsidR="00FC26ED" w:rsidRDefault="00EF1120">
          <w:pPr>
            <w:pStyle w:val="TM1"/>
            <w:tabs>
              <w:tab w:val="left" w:pos="480"/>
              <w:tab w:val="right" w:leader="dot" w:pos="9062"/>
            </w:tabs>
            <w:rPr>
              <w:rFonts w:asciiTheme="minorHAnsi" w:eastAsiaTheme="minorEastAsia" w:hAnsiTheme="minorHAnsi"/>
              <w:noProof/>
              <w:sz w:val="22"/>
              <w:lang w:eastAsia="fr-CH"/>
            </w:rPr>
          </w:pPr>
          <w:hyperlink w:anchor="_Toc57706175" w:history="1">
            <w:r w:rsidR="00FC26ED" w:rsidRPr="00C3361F">
              <w:rPr>
                <w:rStyle w:val="Lienhypertexte"/>
                <w:noProof/>
              </w:rPr>
              <w:t>4.</w:t>
            </w:r>
            <w:r w:rsidR="00FC26ED">
              <w:rPr>
                <w:rFonts w:asciiTheme="minorHAnsi" w:eastAsiaTheme="minorEastAsia" w:hAnsiTheme="minorHAnsi"/>
                <w:noProof/>
                <w:sz w:val="22"/>
                <w:lang w:eastAsia="fr-CH"/>
              </w:rPr>
              <w:tab/>
            </w:r>
            <w:r w:rsidR="00FC26ED" w:rsidRPr="00C3361F">
              <w:rPr>
                <w:rStyle w:val="Lienhypertexte"/>
                <w:noProof/>
              </w:rPr>
              <w:t>Les classes :</w:t>
            </w:r>
            <w:r w:rsidR="00FC26ED">
              <w:rPr>
                <w:noProof/>
                <w:webHidden/>
              </w:rPr>
              <w:tab/>
            </w:r>
            <w:r w:rsidR="00FC26ED">
              <w:rPr>
                <w:noProof/>
                <w:webHidden/>
              </w:rPr>
              <w:fldChar w:fldCharType="begin"/>
            </w:r>
            <w:r w:rsidR="00FC26ED">
              <w:rPr>
                <w:noProof/>
                <w:webHidden/>
              </w:rPr>
              <w:instrText xml:space="preserve"> PAGEREF _Toc57706175 \h </w:instrText>
            </w:r>
            <w:r w:rsidR="00FC26ED">
              <w:rPr>
                <w:noProof/>
                <w:webHidden/>
              </w:rPr>
            </w:r>
            <w:r w:rsidR="00FC26ED">
              <w:rPr>
                <w:noProof/>
                <w:webHidden/>
              </w:rPr>
              <w:fldChar w:fldCharType="separate"/>
            </w:r>
            <w:r w:rsidR="00FC26ED">
              <w:rPr>
                <w:noProof/>
                <w:webHidden/>
              </w:rPr>
              <w:t>2</w:t>
            </w:r>
            <w:r w:rsidR="00FC26ED">
              <w:rPr>
                <w:noProof/>
                <w:webHidden/>
              </w:rPr>
              <w:fldChar w:fldCharType="end"/>
            </w:r>
          </w:hyperlink>
        </w:p>
        <w:p w14:paraId="028ECD12" w14:textId="70655C98" w:rsidR="00FC26ED" w:rsidRDefault="00EF1120">
          <w:pPr>
            <w:pStyle w:val="TM1"/>
            <w:tabs>
              <w:tab w:val="left" w:pos="480"/>
              <w:tab w:val="right" w:leader="dot" w:pos="9062"/>
            </w:tabs>
            <w:rPr>
              <w:rFonts w:asciiTheme="minorHAnsi" w:eastAsiaTheme="minorEastAsia" w:hAnsiTheme="minorHAnsi"/>
              <w:noProof/>
              <w:sz w:val="22"/>
              <w:lang w:eastAsia="fr-CH"/>
            </w:rPr>
          </w:pPr>
          <w:hyperlink w:anchor="_Toc57706176" w:history="1">
            <w:r w:rsidR="00FC26ED" w:rsidRPr="00C3361F">
              <w:rPr>
                <w:rStyle w:val="Lienhypertexte"/>
                <w:noProof/>
              </w:rPr>
              <w:t>5.</w:t>
            </w:r>
            <w:r w:rsidR="00FC26ED">
              <w:rPr>
                <w:rFonts w:asciiTheme="minorHAnsi" w:eastAsiaTheme="minorEastAsia" w:hAnsiTheme="minorHAnsi"/>
                <w:noProof/>
                <w:sz w:val="22"/>
                <w:lang w:eastAsia="fr-CH"/>
              </w:rPr>
              <w:tab/>
            </w:r>
            <w:r w:rsidR="00FC26ED" w:rsidRPr="00C3361F">
              <w:rPr>
                <w:rStyle w:val="Lienhypertexte"/>
                <w:noProof/>
              </w:rPr>
              <w:t>Explications supplémentaires</w:t>
            </w:r>
            <w:r w:rsidR="00FC26ED">
              <w:rPr>
                <w:noProof/>
                <w:webHidden/>
              </w:rPr>
              <w:tab/>
            </w:r>
            <w:r w:rsidR="00FC26ED">
              <w:rPr>
                <w:noProof/>
                <w:webHidden/>
              </w:rPr>
              <w:fldChar w:fldCharType="begin"/>
            </w:r>
            <w:r w:rsidR="00FC26ED">
              <w:rPr>
                <w:noProof/>
                <w:webHidden/>
              </w:rPr>
              <w:instrText xml:space="preserve"> PAGEREF _Toc57706176 \h </w:instrText>
            </w:r>
            <w:r w:rsidR="00FC26ED">
              <w:rPr>
                <w:noProof/>
                <w:webHidden/>
              </w:rPr>
            </w:r>
            <w:r w:rsidR="00FC26ED">
              <w:rPr>
                <w:noProof/>
                <w:webHidden/>
              </w:rPr>
              <w:fldChar w:fldCharType="separate"/>
            </w:r>
            <w:r w:rsidR="00FC26ED">
              <w:rPr>
                <w:noProof/>
                <w:webHidden/>
              </w:rPr>
              <w:t>3</w:t>
            </w:r>
            <w:r w:rsidR="00FC26ED">
              <w:rPr>
                <w:noProof/>
                <w:webHidden/>
              </w:rPr>
              <w:fldChar w:fldCharType="end"/>
            </w:r>
          </w:hyperlink>
        </w:p>
        <w:p w14:paraId="3B5DF040" w14:textId="3D0D0679"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77" w:history="1">
            <w:r w:rsidR="00FC26ED" w:rsidRPr="00C3361F">
              <w:rPr>
                <w:rStyle w:val="Lienhypertexte"/>
                <w:noProof/>
              </w:rPr>
              <w:t>5.1</w:t>
            </w:r>
            <w:r w:rsidR="00FC26ED">
              <w:rPr>
                <w:rFonts w:asciiTheme="minorHAnsi" w:eastAsiaTheme="minorEastAsia" w:hAnsiTheme="minorHAnsi"/>
                <w:noProof/>
                <w:sz w:val="22"/>
                <w:lang w:eastAsia="fr-CH"/>
              </w:rPr>
              <w:tab/>
            </w:r>
            <w:r w:rsidR="00FC26ED" w:rsidRPr="00C3361F">
              <w:rPr>
                <w:rStyle w:val="Lienhypertexte"/>
                <w:noProof/>
              </w:rPr>
              <w:t>Les « fausses scènes »</w:t>
            </w:r>
            <w:r w:rsidR="00FC26ED">
              <w:rPr>
                <w:noProof/>
                <w:webHidden/>
              </w:rPr>
              <w:tab/>
            </w:r>
            <w:r w:rsidR="00FC26ED">
              <w:rPr>
                <w:noProof/>
                <w:webHidden/>
              </w:rPr>
              <w:fldChar w:fldCharType="begin"/>
            </w:r>
            <w:r w:rsidR="00FC26ED">
              <w:rPr>
                <w:noProof/>
                <w:webHidden/>
              </w:rPr>
              <w:instrText xml:space="preserve"> PAGEREF _Toc57706177 \h </w:instrText>
            </w:r>
            <w:r w:rsidR="00FC26ED">
              <w:rPr>
                <w:noProof/>
                <w:webHidden/>
              </w:rPr>
            </w:r>
            <w:r w:rsidR="00FC26ED">
              <w:rPr>
                <w:noProof/>
                <w:webHidden/>
              </w:rPr>
              <w:fldChar w:fldCharType="separate"/>
            </w:r>
            <w:r w:rsidR="00FC26ED">
              <w:rPr>
                <w:noProof/>
                <w:webHidden/>
              </w:rPr>
              <w:t>3</w:t>
            </w:r>
            <w:r w:rsidR="00FC26ED">
              <w:rPr>
                <w:noProof/>
                <w:webHidden/>
              </w:rPr>
              <w:fldChar w:fldCharType="end"/>
            </w:r>
          </w:hyperlink>
        </w:p>
        <w:p w14:paraId="1DD69063" w14:textId="3A9FA6A4"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78" w:history="1">
            <w:r w:rsidR="00FC26ED" w:rsidRPr="00C3361F">
              <w:rPr>
                <w:rStyle w:val="Lienhypertexte"/>
                <w:noProof/>
              </w:rPr>
              <w:t>5.2</w:t>
            </w:r>
            <w:r w:rsidR="00FC26ED">
              <w:rPr>
                <w:rFonts w:asciiTheme="minorHAnsi" w:eastAsiaTheme="minorEastAsia" w:hAnsiTheme="minorHAnsi"/>
                <w:noProof/>
                <w:sz w:val="22"/>
                <w:lang w:eastAsia="fr-CH"/>
              </w:rPr>
              <w:tab/>
            </w:r>
            <w:r w:rsidR="00FC26ED" w:rsidRPr="00C3361F">
              <w:rPr>
                <w:rStyle w:val="Lienhypertexte"/>
                <w:noProof/>
              </w:rPr>
              <w:t>Les couples de tuyaux</w:t>
            </w:r>
            <w:r w:rsidR="00FC26ED">
              <w:rPr>
                <w:noProof/>
                <w:webHidden/>
              </w:rPr>
              <w:tab/>
            </w:r>
            <w:r w:rsidR="00FC26ED">
              <w:rPr>
                <w:noProof/>
                <w:webHidden/>
              </w:rPr>
              <w:fldChar w:fldCharType="begin"/>
            </w:r>
            <w:r w:rsidR="00FC26ED">
              <w:rPr>
                <w:noProof/>
                <w:webHidden/>
              </w:rPr>
              <w:instrText xml:space="preserve"> PAGEREF _Toc57706178 \h </w:instrText>
            </w:r>
            <w:r w:rsidR="00FC26ED">
              <w:rPr>
                <w:noProof/>
                <w:webHidden/>
              </w:rPr>
            </w:r>
            <w:r w:rsidR="00FC26ED">
              <w:rPr>
                <w:noProof/>
                <w:webHidden/>
              </w:rPr>
              <w:fldChar w:fldCharType="separate"/>
            </w:r>
            <w:r w:rsidR="00FC26ED">
              <w:rPr>
                <w:noProof/>
                <w:webHidden/>
              </w:rPr>
              <w:t>4</w:t>
            </w:r>
            <w:r w:rsidR="00FC26ED">
              <w:rPr>
                <w:noProof/>
                <w:webHidden/>
              </w:rPr>
              <w:fldChar w:fldCharType="end"/>
            </w:r>
          </w:hyperlink>
        </w:p>
        <w:p w14:paraId="4B6DD4DF" w14:textId="1F2C9AA2"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79" w:history="1">
            <w:r w:rsidR="00FC26ED" w:rsidRPr="00C3361F">
              <w:rPr>
                <w:rStyle w:val="Lienhypertexte"/>
                <w:noProof/>
              </w:rPr>
              <w:t>5.3</w:t>
            </w:r>
            <w:r w:rsidR="00FC26ED">
              <w:rPr>
                <w:rFonts w:asciiTheme="minorHAnsi" w:eastAsiaTheme="minorEastAsia" w:hAnsiTheme="minorHAnsi"/>
                <w:noProof/>
                <w:sz w:val="22"/>
                <w:lang w:eastAsia="fr-CH"/>
              </w:rPr>
              <w:tab/>
            </w:r>
            <w:r w:rsidR="00FC26ED" w:rsidRPr="00C3361F">
              <w:rPr>
                <w:rStyle w:val="Lienhypertexte"/>
                <w:noProof/>
              </w:rPr>
              <w:t>Le background</w:t>
            </w:r>
            <w:r w:rsidR="00FC26ED">
              <w:rPr>
                <w:noProof/>
                <w:webHidden/>
              </w:rPr>
              <w:tab/>
            </w:r>
            <w:r w:rsidR="00FC26ED">
              <w:rPr>
                <w:noProof/>
                <w:webHidden/>
              </w:rPr>
              <w:fldChar w:fldCharType="begin"/>
            </w:r>
            <w:r w:rsidR="00FC26ED">
              <w:rPr>
                <w:noProof/>
                <w:webHidden/>
              </w:rPr>
              <w:instrText xml:space="preserve"> PAGEREF _Toc57706179 \h </w:instrText>
            </w:r>
            <w:r w:rsidR="00FC26ED">
              <w:rPr>
                <w:noProof/>
                <w:webHidden/>
              </w:rPr>
            </w:r>
            <w:r w:rsidR="00FC26ED">
              <w:rPr>
                <w:noProof/>
                <w:webHidden/>
              </w:rPr>
              <w:fldChar w:fldCharType="separate"/>
            </w:r>
            <w:r w:rsidR="00FC26ED">
              <w:rPr>
                <w:noProof/>
                <w:webHidden/>
              </w:rPr>
              <w:t>4</w:t>
            </w:r>
            <w:r w:rsidR="00FC26ED">
              <w:rPr>
                <w:noProof/>
                <w:webHidden/>
              </w:rPr>
              <w:fldChar w:fldCharType="end"/>
            </w:r>
          </w:hyperlink>
        </w:p>
        <w:p w14:paraId="4F8C3D9C" w14:textId="72D5B248"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80" w:history="1">
            <w:r w:rsidR="00FC26ED" w:rsidRPr="00C3361F">
              <w:rPr>
                <w:rStyle w:val="Lienhypertexte"/>
                <w:noProof/>
              </w:rPr>
              <w:t>5.4</w:t>
            </w:r>
            <w:r w:rsidR="00FC26ED">
              <w:rPr>
                <w:rFonts w:asciiTheme="minorHAnsi" w:eastAsiaTheme="minorEastAsia" w:hAnsiTheme="minorHAnsi"/>
                <w:noProof/>
                <w:sz w:val="22"/>
                <w:lang w:eastAsia="fr-CH"/>
              </w:rPr>
              <w:tab/>
            </w:r>
            <w:r w:rsidR="00FC26ED" w:rsidRPr="00C3361F">
              <w:rPr>
                <w:rStyle w:val="Lienhypertexte"/>
                <w:noProof/>
              </w:rPr>
              <w:t>La classe Area</w:t>
            </w:r>
            <w:r w:rsidR="00FC26ED">
              <w:rPr>
                <w:noProof/>
                <w:webHidden/>
              </w:rPr>
              <w:tab/>
            </w:r>
            <w:r w:rsidR="00FC26ED">
              <w:rPr>
                <w:noProof/>
                <w:webHidden/>
              </w:rPr>
              <w:fldChar w:fldCharType="begin"/>
            </w:r>
            <w:r w:rsidR="00FC26ED">
              <w:rPr>
                <w:noProof/>
                <w:webHidden/>
              </w:rPr>
              <w:instrText xml:space="preserve"> PAGEREF _Toc57706180 \h </w:instrText>
            </w:r>
            <w:r w:rsidR="00FC26ED">
              <w:rPr>
                <w:noProof/>
                <w:webHidden/>
              </w:rPr>
            </w:r>
            <w:r w:rsidR="00FC26ED">
              <w:rPr>
                <w:noProof/>
                <w:webHidden/>
              </w:rPr>
              <w:fldChar w:fldCharType="separate"/>
            </w:r>
            <w:r w:rsidR="00FC26ED">
              <w:rPr>
                <w:noProof/>
                <w:webHidden/>
              </w:rPr>
              <w:t>5</w:t>
            </w:r>
            <w:r w:rsidR="00FC26ED">
              <w:rPr>
                <w:noProof/>
                <w:webHidden/>
              </w:rPr>
              <w:fldChar w:fldCharType="end"/>
            </w:r>
          </w:hyperlink>
        </w:p>
        <w:p w14:paraId="52247844" w14:textId="25E0DDAD"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81" w:history="1">
            <w:r w:rsidR="00FC26ED" w:rsidRPr="00C3361F">
              <w:rPr>
                <w:rStyle w:val="Lienhypertexte"/>
                <w:noProof/>
              </w:rPr>
              <w:t>5.5</w:t>
            </w:r>
            <w:r w:rsidR="00FC26ED">
              <w:rPr>
                <w:rFonts w:asciiTheme="minorHAnsi" w:eastAsiaTheme="minorEastAsia" w:hAnsiTheme="minorHAnsi"/>
                <w:noProof/>
                <w:sz w:val="22"/>
                <w:lang w:eastAsia="fr-CH"/>
              </w:rPr>
              <w:tab/>
            </w:r>
            <w:r w:rsidR="00FC26ED" w:rsidRPr="00C3361F">
              <w:rPr>
                <w:rStyle w:val="Lienhypertexte"/>
                <w:noProof/>
              </w:rPr>
              <w:t>Gestion du temps et des frames</w:t>
            </w:r>
            <w:r w:rsidR="00FC26ED">
              <w:rPr>
                <w:noProof/>
                <w:webHidden/>
              </w:rPr>
              <w:tab/>
            </w:r>
            <w:r w:rsidR="00FC26ED">
              <w:rPr>
                <w:noProof/>
                <w:webHidden/>
              </w:rPr>
              <w:fldChar w:fldCharType="begin"/>
            </w:r>
            <w:r w:rsidR="00FC26ED">
              <w:rPr>
                <w:noProof/>
                <w:webHidden/>
              </w:rPr>
              <w:instrText xml:space="preserve"> PAGEREF _Toc57706181 \h </w:instrText>
            </w:r>
            <w:r w:rsidR="00FC26ED">
              <w:rPr>
                <w:noProof/>
                <w:webHidden/>
              </w:rPr>
            </w:r>
            <w:r w:rsidR="00FC26ED">
              <w:rPr>
                <w:noProof/>
                <w:webHidden/>
              </w:rPr>
              <w:fldChar w:fldCharType="separate"/>
            </w:r>
            <w:r w:rsidR="00FC26ED">
              <w:rPr>
                <w:noProof/>
                <w:webHidden/>
              </w:rPr>
              <w:t>6</w:t>
            </w:r>
            <w:r w:rsidR="00FC26ED">
              <w:rPr>
                <w:noProof/>
                <w:webHidden/>
              </w:rPr>
              <w:fldChar w:fldCharType="end"/>
            </w:r>
          </w:hyperlink>
        </w:p>
        <w:p w14:paraId="5C26A670" w14:textId="460CD03A" w:rsidR="00FC26ED" w:rsidRDefault="00EF1120">
          <w:pPr>
            <w:pStyle w:val="TM3"/>
            <w:tabs>
              <w:tab w:val="left" w:pos="1320"/>
              <w:tab w:val="right" w:leader="dot" w:pos="9062"/>
            </w:tabs>
            <w:rPr>
              <w:rFonts w:asciiTheme="minorHAnsi" w:eastAsiaTheme="minorEastAsia" w:hAnsiTheme="minorHAnsi"/>
              <w:noProof/>
              <w:sz w:val="22"/>
              <w:lang w:eastAsia="fr-CH"/>
            </w:rPr>
          </w:pPr>
          <w:hyperlink w:anchor="_Toc57706182" w:history="1">
            <w:r w:rsidR="00FC26ED" w:rsidRPr="00C3361F">
              <w:rPr>
                <w:rStyle w:val="Lienhypertexte"/>
                <w:noProof/>
              </w:rPr>
              <w:t>5.5.1</w:t>
            </w:r>
            <w:r w:rsidR="00FC26ED">
              <w:rPr>
                <w:rFonts w:asciiTheme="minorHAnsi" w:eastAsiaTheme="minorEastAsia" w:hAnsiTheme="minorHAnsi"/>
                <w:noProof/>
                <w:sz w:val="22"/>
                <w:lang w:eastAsia="fr-CH"/>
              </w:rPr>
              <w:tab/>
            </w:r>
            <w:r w:rsidR="00FC26ED" w:rsidRPr="00C3361F">
              <w:rPr>
                <w:rStyle w:val="Lienhypertexte"/>
                <w:noProof/>
              </w:rPr>
              <w:t>Création</w:t>
            </w:r>
            <w:r w:rsidR="00FC26ED">
              <w:rPr>
                <w:noProof/>
                <w:webHidden/>
              </w:rPr>
              <w:tab/>
            </w:r>
            <w:r w:rsidR="00FC26ED">
              <w:rPr>
                <w:noProof/>
                <w:webHidden/>
              </w:rPr>
              <w:fldChar w:fldCharType="begin"/>
            </w:r>
            <w:r w:rsidR="00FC26ED">
              <w:rPr>
                <w:noProof/>
                <w:webHidden/>
              </w:rPr>
              <w:instrText xml:space="preserve"> PAGEREF _Toc57706182 \h </w:instrText>
            </w:r>
            <w:r w:rsidR="00FC26ED">
              <w:rPr>
                <w:noProof/>
                <w:webHidden/>
              </w:rPr>
            </w:r>
            <w:r w:rsidR="00FC26ED">
              <w:rPr>
                <w:noProof/>
                <w:webHidden/>
              </w:rPr>
              <w:fldChar w:fldCharType="separate"/>
            </w:r>
            <w:r w:rsidR="00FC26ED">
              <w:rPr>
                <w:noProof/>
                <w:webHidden/>
              </w:rPr>
              <w:t>6</w:t>
            </w:r>
            <w:r w:rsidR="00FC26ED">
              <w:rPr>
                <w:noProof/>
                <w:webHidden/>
              </w:rPr>
              <w:fldChar w:fldCharType="end"/>
            </w:r>
          </w:hyperlink>
        </w:p>
        <w:p w14:paraId="51CBF971" w14:textId="569A88FA" w:rsidR="00FC26ED" w:rsidRDefault="00EF1120">
          <w:pPr>
            <w:pStyle w:val="TM3"/>
            <w:tabs>
              <w:tab w:val="left" w:pos="1320"/>
              <w:tab w:val="right" w:leader="dot" w:pos="9062"/>
            </w:tabs>
            <w:rPr>
              <w:rFonts w:asciiTheme="minorHAnsi" w:eastAsiaTheme="minorEastAsia" w:hAnsiTheme="minorHAnsi"/>
              <w:noProof/>
              <w:sz w:val="22"/>
              <w:lang w:eastAsia="fr-CH"/>
            </w:rPr>
          </w:pPr>
          <w:hyperlink w:anchor="_Toc57706183" w:history="1">
            <w:r w:rsidR="00FC26ED" w:rsidRPr="00C3361F">
              <w:rPr>
                <w:rStyle w:val="Lienhypertexte"/>
                <w:noProof/>
              </w:rPr>
              <w:t>5.5.2</w:t>
            </w:r>
            <w:r w:rsidR="00FC26ED">
              <w:rPr>
                <w:rFonts w:asciiTheme="minorHAnsi" w:eastAsiaTheme="minorEastAsia" w:hAnsiTheme="minorHAnsi"/>
                <w:noProof/>
                <w:sz w:val="22"/>
                <w:lang w:eastAsia="fr-CH"/>
              </w:rPr>
              <w:tab/>
            </w:r>
            <w:r w:rsidR="00FC26ED" w:rsidRPr="00C3361F">
              <w:rPr>
                <w:rStyle w:val="Lienhypertexte"/>
                <w:noProof/>
              </w:rPr>
              <w:t>Gestion</w:t>
            </w:r>
            <w:r w:rsidR="00FC26ED">
              <w:rPr>
                <w:noProof/>
                <w:webHidden/>
              </w:rPr>
              <w:tab/>
            </w:r>
            <w:r w:rsidR="00FC26ED">
              <w:rPr>
                <w:noProof/>
                <w:webHidden/>
              </w:rPr>
              <w:fldChar w:fldCharType="begin"/>
            </w:r>
            <w:r w:rsidR="00FC26ED">
              <w:rPr>
                <w:noProof/>
                <w:webHidden/>
              </w:rPr>
              <w:instrText xml:space="preserve"> PAGEREF _Toc57706183 \h </w:instrText>
            </w:r>
            <w:r w:rsidR="00FC26ED">
              <w:rPr>
                <w:noProof/>
                <w:webHidden/>
              </w:rPr>
            </w:r>
            <w:r w:rsidR="00FC26ED">
              <w:rPr>
                <w:noProof/>
                <w:webHidden/>
              </w:rPr>
              <w:fldChar w:fldCharType="separate"/>
            </w:r>
            <w:r w:rsidR="00FC26ED">
              <w:rPr>
                <w:noProof/>
                <w:webHidden/>
              </w:rPr>
              <w:t>6</w:t>
            </w:r>
            <w:r w:rsidR="00FC26ED">
              <w:rPr>
                <w:noProof/>
                <w:webHidden/>
              </w:rPr>
              <w:fldChar w:fldCharType="end"/>
            </w:r>
          </w:hyperlink>
        </w:p>
        <w:p w14:paraId="192D4D54" w14:textId="12EE171C"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84" w:history="1">
            <w:r w:rsidR="00FC26ED" w:rsidRPr="00C3361F">
              <w:rPr>
                <w:rStyle w:val="Lienhypertexte"/>
                <w:noProof/>
                <w:lang w:eastAsia="fr-CH"/>
              </w:rPr>
              <w:t>5.6</w:t>
            </w:r>
            <w:r w:rsidR="00FC26ED">
              <w:rPr>
                <w:rFonts w:asciiTheme="minorHAnsi" w:eastAsiaTheme="minorEastAsia" w:hAnsiTheme="minorHAnsi"/>
                <w:noProof/>
                <w:sz w:val="22"/>
                <w:lang w:eastAsia="fr-CH"/>
              </w:rPr>
              <w:tab/>
            </w:r>
            <w:r w:rsidR="00FC26ED" w:rsidRPr="00C3361F">
              <w:rPr>
                <w:rStyle w:val="Lienhypertexte"/>
                <w:noProof/>
                <w:lang w:eastAsia="fr-CH"/>
              </w:rPr>
              <w:t>Les sauts fluides</w:t>
            </w:r>
            <w:r w:rsidR="00FC26ED">
              <w:rPr>
                <w:noProof/>
                <w:webHidden/>
              </w:rPr>
              <w:tab/>
            </w:r>
            <w:r w:rsidR="00FC26ED">
              <w:rPr>
                <w:noProof/>
                <w:webHidden/>
              </w:rPr>
              <w:fldChar w:fldCharType="begin"/>
            </w:r>
            <w:r w:rsidR="00FC26ED">
              <w:rPr>
                <w:noProof/>
                <w:webHidden/>
              </w:rPr>
              <w:instrText xml:space="preserve"> PAGEREF _Toc57706184 \h </w:instrText>
            </w:r>
            <w:r w:rsidR="00FC26ED">
              <w:rPr>
                <w:noProof/>
                <w:webHidden/>
              </w:rPr>
            </w:r>
            <w:r w:rsidR="00FC26ED">
              <w:rPr>
                <w:noProof/>
                <w:webHidden/>
              </w:rPr>
              <w:fldChar w:fldCharType="separate"/>
            </w:r>
            <w:r w:rsidR="00FC26ED">
              <w:rPr>
                <w:noProof/>
                <w:webHidden/>
              </w:rPr>
              <w:t>7</w:t>
            </w:r>
            <w:r w:rsidR="00FC26ED">
              <w:rPr>
                <w:noProof/>
                <w:webHidden/>
              </w:rPr>
              <w:fldChar w:fldCharType="end"/>
            </w:r>
          </w:hyperlink>
        </w:p>
        <w:p w14:paraId="79FC4ADB" w14:textId="22248DE1"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85" w:history="1">
            <w:r w:rsidR="00FC26ED" w:rsidRPr="00C3361F">
              <w:rPr>
                <w:rStyle w:val="Lienhypertexte"/>
                <w:noProof/>
                <w:lang w:eastAsia="fr-CH"/>
              </w:rPr>
              <w:t>5.7</w:t>
            </w:r>
            <w:r w:rsidR="00FC26ED">
              <w:rPr>
                <w:rFonts w:asciiTheme="minorHAnsi" w:eastAsiaTheme="minorEastAsia" w:hAnsiTheme="minorHAnsi"/>
                <w:noProof/>
                <w:sz w:val="22"/>
                <w:lang w:eastAsia="fr-CH"/>
              </w:rPr>
              <w:tab/>
            </w:r>
            <w:r w:rsidR="00FC26ED" w:rsidRPr="00C3361F">
              <w:rPr>
                <w:rStyle w:val="Lienhypertexte"/>
                <w:noProof/>
                <w:lang w:eastAsia="fr-CH"/>
              </w:rPr>
              <w:t>Les formes et leur sprite</w:t>
            </w:r>
            <w:r w:rsidR="00FC26ED">
              <w:rPr>
                <w:noProof/>
                <w:webHidden/>
              </w:rPr>
              <w:tab/>
            </w:r>
            <w:r w:rsidR="00FC26ED">
              <w:rPr>
                <w:noProof/>
                <w:webHidden/>
              </w:rPr>
              <w:fldChar w:fldCharType="begin"/>
            </w:r>
            <w:r w:rsidR="00FC26ED">
              <w:rPr>
                <w:noProof/>
                <w:webHidden/>
              </w:rPr>
              <w:instrText xml:space="preserve"> PAGEREF _Toc57706185 \h </w:instrText>
            </w:r>
            <w:r w:rsidR="00FC26ED">
              <w:rPr>
                <w:noProof/>
                <w:webHidden/>
              </w:rPr>
            </w:r>
            <w:r w:rsidR="00FC26ED">
              <w:rPr>
                <w:noProof/>
                <w:webHidden/>
              </w:rPr>
              <w:fldChar w:fldCharType="separate"/>
            </w:r>
            <w:r w:rsidR="00FC26ED">
              <w:rPr>
                <w:noProof/>
                <w:webHidden/>
              </w:rPr>
              <w:t>8</w:t>
            </w:r>
            <w:r w:rsidR="00FC26ED">
              <w:rPr>
                <w:noProof/>
                <w:webHidden/>
              </w:rPr>
              <w:fldChar w:fldCharType="end"/>
            </w:r>
          </w:hyperlink>
        </w:p>
        <w:p w14:paraId="5ED0AE5D" w14:textId="767C699B" w:rsidR="00FC26ED" w:rsidRDefault="00EF1120">
          <w:pPr>
            <w:pStyle w:val="TM2"/>
            <w:tabs>
              <w:tab w:val="left" w:pos="880"/>
              <w:tab w:val="right" w:leader="dot" w:pos="9062"/>
            </w:tabs>
            <w:rPr>
              <w:rFonts w:asciiTheme="minorHAnsi" w:eastAsiaTheme="minorEastAsia" w:hAnsiTheme="minorHAnsi"/>
              <w:noProof/>
              <w:sz w:val="22"/>
              <w:lang w:eastAsia="fr-CH"/>
            </w:rPr>
          </w:pPr>
          <w:hyperlink w:anchor="_Toc57706186" w:history="1">
            <w:r w:rsidR="00FC26ED" w:rsidRPr="00C3361F">
              <w:rPr>
                <w:rStyle w:val="Lienhypertexte"/>
                <w:noProof/>
                <w:lang w:val="en-US" w:eastAsia="fr-CH"/>
              </w:rPr>
              <w:t>5.8</w:t>
            </w:r>
            <w:r w:rsidR="00FC26ED">
              <w:rPr>
                <w:rFonts w:asciiTheme="minorHAnsi" w:eastAsiaTheme="minorEastAsia" w:hAnsiTheme="minorHAnsi"/>
                <w:noProof/>
                <w:sz w:val="22"/>
                <w:lang w:eastAsia="fr-CH"/>
              </w:rPr>
              <w:tab/>
            </w:r>
            <w:r w:rsidR="00FC26ED" w:rsidRPr="00C3361F">
              <w:rPr>
                <w:rStyle w:val="Lienhypertexte"/>
                <w:noProof/>
                <w:lang w:val="en-US" w:eastAsia="fr-CH"/>
              </w:rPr>
              <w:t>La detection des touches</w:t>
            </w:r>
            <w:r w:rsidR="00FC26ED">
              <w:rPr>
                <w:noProof/>
                <w:webHidden/>
              </w:rPr>
              <w:tab/>
            </w:r>
            <w:r w:rsidR="00FC26ED">
              <w:rPr>
                <w:noProof/>
                <w:webHidden/>
              </w:rPr>
              <w:fldChar w:fldCharType="begin"/>
            </w:r>
            <w:r w:rsidR="00FC26ED">
              <w:rPr>
                <w:noProof/>
                <w:webHidden/>
              </w:rPr>
              <w:instrText xml:space="preserve"> PAGEREF _Toc57706186 \h </w:instrText>
            </w:r>
            <w:r w:rsidR="00FC26ED">
              <w:rPr>
                <w:noProof/>
                <w:webHidden/>
              </w:rPr>
            </w:r>
            <w:r w:rsidR="00FC26ED">
              <w:rPr>
                <w:noProof/>
                <w:webHidden/>
              </w:rPr>
              <w:fldChar w:fldCharType="separate"/>
            </w:r>
            <w:r w:rsidR="00FC26ED">
              <w:rPr>
                <w:noProof/>
                <w:webHidden/>
              </w:rPr>
              <w:t>8</w:t>
            </w:r>
            <w:r w:rsidR="00FC26ED">
              <w:rPr>
                <w:noProof/>
                <w:webHidden/>
              </w:rPr>
              <w:fldChar w:fldCharType="end"/>
            </w:r>
          </w:hyperlink>
        </w:p>
        <w:p w14:paraId="06BE1AE7" w14:textId="0783DFC1" w:rsidR="00FC26ED" w:rsidRDefault="00EF1120">
          <w:pPr>
            <w:pStyle w:val="TM1"/>
            <w:tabs>
              <w:tab w:val="left" w:pos="480"/>
              <w:tab w:val="right" w:leader="dot" w:pos="9062"/>
            </w:tabs>
            <w:rPr>
              <w:rFonts w:asciiTheme="minorHAnsi" w:eastAsiaTheme="minorEastAsia" w:hAnsiTheme="minorHAnsi"/>
              <w:noProof/>
              <w:sz w:val="22"/>
              <w:lang w:eastAsia="fr-CH"/>
            </w:rPr>
          </w:pPr>
          <w:hyperlink w:anchor="_Toc57706187" w:history="1">
            <w:r w:rsidR="00FC26ED" w:rsidRPr="00C3361F">
              <w:rPr>
                <w:rStyle w:val="Lienhypertexte"/>
                <w:noProof/>
              </w:rPr>
              <w:t>6.</w:t>
            </w:r>
            <w:r w:rsidR="00FC26ED">
              <w:rPr>
                <w:rFonts w:asciiTheme="minorHAnsi" w:eastAsiaTheme="minorEastAsia" w:hAnsiTheme="minorHAnsi"/>
                <w:noProof/>
                <w:sz w:val="22"/>
                <w:lang w:eastAsia="fr-CH"/>
              </w:rPr>
              <w:tab/>
            </w:r>
            <w:r w:rsidR="00FC26ED" w:rsidRPr="00C3361F">
              <w:rPr>
                <w:rStyle w:val="Lienhypertexte"/>
                <w:noProof/>
              </w:rPr>
              <w:t>Sources</w:t>
            </w:r>
            <w:r w:rsidR="00FC26ED">
              <w:rPr>
                <w:noProof/>
                <w:webHidden/>
              </w:rPr>
              <w:tab/>
            </w:r>
            <w:r w:rsidR="00FC26ED">
              <w:rPr>
                <w:noProof/>
                <w:webHidden/>
              </w:rPr>
              <w:fldChar w:fldCharType="begin"/>
            </w:r>
            <w:r w:rsidR="00FC26ED">
              <w:rPr>
                <w:noProof/>
                <w:webHidden/>
              </w:rPr>
              <w:instrText xml:space="preserve"> PAGEREF _Toc57706187 \h </w:instrText>
            </w:r>
            <w:r w:rsidR="00FC26ED">
              <w:rPr>
                <w:noProof/>
                <w:webHidden/>
              </w:rPr>
            </w:r>
            <w:r w:rsidR="00FC26ED">
              <w:rPr>
                <w:noProof/>
                <w:webHidden/>
              </w:rPr>
              <w:fldChar w:fldCharType="separate"/>
            </w:r>
            <w:r w:rsidR="00FC26ED">
              <w:rPr>
                <w:noProof/>
                <w:webHidden/>
              </w:rPr>
              <w:t>9</w:t>
            </w:r>
            <w:r w:rsidR="00FC26ED">
              <w:rPr>
                <w:noProof/>
                <w:webHidden/>
              </w:rPr>
              <w:fldChar w:fldCharType="end"/>
            </w:r>
          </w:hyperlink>
        </w:p>
        <w:p w14:paraId="36C01BDF" w14:textId="461ABFB9"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BB80298" w14:textId="0B192F9D" w:rsidR="00213931" w:rsidRDefault="00805516" w:rsidP="00213931">
      <w:pPr>
        <w:pStyle w:val="Titre1"/>
      </w:pPr>
      <w:bookmarkStart w:id="0" w:name="_Toc57706172"/>
      <w:r>
        <w:t>Description du projet</w:t>
      </w:r>
      <w:bookmarkEnd w:id="0"/>
    </w:p>
    <w:p w14:paraId="604457ED" w14:textId="18F08A53" w:rsidR="00403CF6" w:rsidRDefault="00403CF6" w:rsidP="00403CF6">
      <w:r>
        <w:t xml:space="preserve">Le projet </w:t>
      </w:r>
      <w:proofErr w:type="spellStart"/>
      <w:r>
        <w:t>à</w:t>
      </w:r>
      <w:proofErr w:type="spellEnd"/>
      <w:r>
        <w:t xml:space="preserve"> pour but de réaliser le jeu FlappyBird en programmation orientée objet.</w:t>
      </w:r>
    </w:p>
    <w:p w14:paraId="5EF760C0" w14:textId="6C8620AE" w:rsidR="00403CF6" w:rsidRDefault="00403CF6" w:rsidP="00403CF6">
      <w:r>
        <w:t>Le but du jeu est de faire battre des ailes un oiseau pour qu’il ne se cogne pas à des tuyaux placés en haut et en bas qui foncent sur lui.</w:t>
      </w:r>
    </w:p>
    <w:p w14:paraId="47DA1E23" w14:textId="5F32991C" w:rsidR="00403CF6" w:rsidRDefault="00403CF6" w:rsidP="00403CF6">
      <w:r>
        <w:t>S’il l’oiseau touche un tuyau, le plafond ou le sol, il meurt.</w:t>
      </w:r>
    </w:p>
    <w:p w14:paraId="3328A475" w14:textId="08C1F355" w:rsidR="00403CF6" w:rsidRDefault="00403CF6" w:rsidP="00403CF6">
      <w:r>
        <w:t>A chaque fois qu’il esquive un couple de tuyaux, un point est marqué.</w:t>
      </w:r>
    </w:p>
    <w:p w14:paraId="13A0AB98" w14:textId="2F46F780" w:rsidR="00403CF6" w:rsidRPr="00403CF6" w:rsidRDefault="00403CF6" w:rsidP="00403CF6">
      <w:pPr>
        <w:jc w:val="center"/>
      </w:pPr>
      <w:r>
        <w:rPr>
          <w:noProof/>
        </w:rPr>
        <w:drawing>
          <wp:inline distT="0" distB="0" distL="0" distR="0" wp14:anchorId="5091B0E8" wp14:editId="583CF978">
            <wp:extent cx="5760720" cy="4349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inline>
        </w:drawing>
      </w:r>
    </w:p>
    <w:p w14:paraId="1CD80003" w14:textId="207DA695" w:rsidR="00805516" w:rsidRDefault="00805516" w:rsidP="00805516">
      <w:pPr>
        <w:pStyle w:val="Titre1"/>
      </w:pPr>
      <w:bookmarkStart w:id="1" w:name="_Toc57706173"/>
      <w:r>
        <w:t>Convention de nommage</w:t>
      </w:r>
      <w:bookmarkEnd w:id="1"/>
    </w:p>
    <w:p w14:paraId="0F6C589B" w14:textId="5019C202" w:rsidR="00403CF6" w:rsidRDefault="00403CF6" w:rsidP="00FC6EB1">
      <w:pPr>
        <w:pStyle w:val="Paragraphedeliste"/>
        <w:numPr>
          <w:ilvl w:val="0"/>
          <w:numId w:val="12"/>
        </w:numPr>
      </w:pPr>
      <w:r>
        <w:t>Tous les noms de variable sont écrits en CamelCase</w:t>
      </w:r>
    </w:p>
    <w:p w14:paraId="3F434B50" w14:textId="44DBA6E7" w:rsidR="00403CF6" w:rsidRDefault="00403CF6" w:rsidP="00FC6EB1">
      <w:pPr>
        <w:pStyle w:val="Paragraphedeliste"/>
        <w:numPr>
          <w:ilvl w:val="0"/>
          <w:numId w:val="12"/>
        </w:numPr>
      </w:pPr>
      <w:r>
        <w:t>Tous les noms de fonction doivent décrire l’action faite dans la fonction et sont écrits en CamelCase.</w:t>
      </w:r>
    </w:p>
    <w:p w14:paraId="000A5F0B" w14:textId="20660FAA" w:rsidR="00403CF6" w:rsidRDefault="00403CF6" w:rsidP="00FC6EB1">
      <w:pPr>
        <w:pStyle w:val="Paragraphedeliste"/>
        <w:numPr>
          <w:ilvl w:val="0"/>
          <w:numId w:val="12"/>
        </w:numPr>
      </w:pPr>
      <w:r>
        <w:t>Tous les noms de classe sont écrits en CamelCase et commence par une majuscule</w:t>
      </w:r>
    </w:p>
    <w:p w14:paraId="6D24D54B" w14:textId="77777777" w:rsidR="00403CF6" w:rsidRPr="00403CF6" w:rsidRDefault="00403CF6" w:rsidP="00403CF6"/>
    <w:p w14:paraId="53B6E954" w14:textId="77777777" w:rsidR="002B7A92" w:rsidRDefault="002B7A92">
      <w:pPr>
        <w:rPr>
          <w:rFonts w:eastAsiaTheme="majorEastAsia" w:cstheme="majorBidi"/>
          <w:b/>
          <w:sz w:val="48"/>
          <w:szCs w:val="32"/>
        </w:rPr>
      </w:pPr>
      <w:r>
        <w:br w:type="page"/>
      </w:r>
    </w:p>
    <w:p w14:paraId="7145B4B6" w14:textId="77777777" w:rsidR="002B7A92" w:rsidRDefault="002B7A92" w:rsidP="002B7A92">
      <w:pPr>
        <w:pStyle w:val="Titre1"/>
      </w:pPr>
      <w:bookmarkStart w:id="2" w:name="_Toc57706174"/>
      <w:r>
        <w:t>Installations</w:t>
      </w:r>
      <w:bookmarkEnd w:id="2"/>
    </w:p>
    <w:p w14:paraId="4DD4AB6F" w14:textId="27FCB332" w:rsidR="002B7A92" w:rsidRPr="00495DDF" w:rsidRDefault="002B7A92" w:rsidP="00495DDF">
      <w:pPr>
        <w:pStyle w:val="Paragraphedeliste"/>
        <w:numPr>
          <w:ilvl w:val="0"/>
          <w:numId w:val="14"/>
        </w:numPr>
        <w:rPr>
          <w:lang w:val="de-CH"/>
        </w:rPr>
      </w:pPr>
      <w:r w:rsidRPr="00495DDF">
        <w:rPr>
          <w:lang w:val="de-CH"/>
        </w:rPr>
        <w:t xml:space="preserve">IntelliJ: </w:t>
      </w:r>
      <w:hyperlink r:id="rId13" w:history="1">
        <w:r w:rsidRPr="00495DDF">
          <w:rPr>
            <w:rStyle w:val="Lienhypertexte"/>
            <w:lang w:val="de-CH"/>
          </w:rPr>
          <w:t>https://www.jetbrains.com/fr-fr/idea/</w:t>
        </w:r>
      </w:hyperlink>
    </w:p>
    <w:p w14:paraId="5610BFA4" w14:textId="77777777" w:rsidR="002B7A92" w:rsidRPr="00495DDF" w:rsidRDefault="002B7A92" w:rsidP="00495DDF">
      <w:pPr>
        <w:pStyle w:val="Paragraphedeliste"/>
        <w:numPr>
          <w:ilvl w:val="0"/>
          <w:numId w:val="14"/>
        </w:numPr>
        <w:rPr>
          <w:rStyle w:val="Lienhypertexte"/>
          <w:szCs w:val="24"/>
          <w:u w:val="none"/>
        </w:rPr>
      </w:pPr>
      <w:r w:rsidRPr="002B7A92">
        <w:t xml:space="preserve">Le SDK </w:t>
      </w:r>
      <w:proofErr w:type="spellStart"/>
      <w:r w:rsidRPr="002B7A92">
        <w:t>JavaFX</w:t>
      </w:r>
      <w:proofErr w:type="spellEnd"/>
      <w:r w:rsidRPr="002B7A92">
        <w:t xml:space="preserve">: </w:t>
      </w:r>
      <w:hyperlink r:id="rId14" w:history="1">
        <w:r w:rsidRPr="00495DDF">
          <w:rPr>
            <w:rStyle w:val="Lienhypertexte"/>
            <w:szCs w:val="24"/>
            <w:u w:val="none"/>
          </w:rPr>
          <w:t>https://gluonhq.com/products/javafx/</w:t>
        </w:r>
      </w:hyperlink>
    </w:p>
    <w:p w14:paraId="153A77A0" w14:textId="489B6F72" w:rsidR="002B7A92" w:rsidRPr="00495DDF" w:rsidRDefault="002B7A92" w:rsidP="00495DDF">
      <w:pPr>
        <w:pStyle w:val="Paragraphedeliste"/>
        <w:numPr>
          <w:ilvl w:val="0"/>
          <w:numId w:val="14"/>
        </w:numPr>
        <w:rPr>
          <w:rStyle w:val="Lienhypertexte"/>
          <w:szCs w:val="24"/>
          <w:u w:val="none"/>
        </w:rPr>
      </w:pPr>
      <w:r w:rsidRPr="002B7A92">
        <w:t xml:space="preserve">Tutoriel d’installation de </w:t>
      </w:r>
      <w:proofErr w:type="spellStart"/>
      <w:r w:rsidRPr="002B7A92">
        <w:t>JavaFX</w:t>
      </w:r>
      <w:proofErr w:type="spellEnd"/>
      <w:r w:rsidRPr="002B7A92">
        <w:t xml:space="preserve"> par </w:t>
      </w:r>
      <w:proofErr w:type="spellStart"/>
      <w:r w:rsidRPr="002B7A92">
        <w:t>Jetbrain</w:t>
      </w:r>
      <w:proofErr w:type="spellEnd"/>
      <w:r w:rsidRPr="002B7A92">
        <w:t xml:space="preserve"> : </w:t>
      </w:r>
      <w:hyperlink r:id="rId15" w:anchor="create-project" w:history="1">
        <w:r w:rsidRPr="00495DDF">
          <w:rPr>
            <w:rStyle w:val="Lienhypertexte"/>
            <w:szCs w:val="24"/>
          </w:rPr>
          <w:t>https://www.jetbrains.com/help/idea/javafx.html#create-project</w:t>
        </w:r>
      </w:hyperlink>
    </w:p>
    <w:p w14:paraId="0E0F396A" w14:textId="7055E380" w:rsidR="002B7A92" w:rsidRDefault="002B7A92" w:rsidP="002B7A92">
      <w:pPr>
        <w:rPr>
          <w:rStyle w:val="Lienhypertexte"/>
          <w:color w:val="auto"/>
          <w:szCs w:val="24"/>
          <w:u w:val="none"/>
        </w:rPr>
      </w:pPr>
      <w:r w:rsidRPr="002B7A92">
        <w:rPr>
          <w:rStyle w:val="Lienhypertexte"/>
          <w:color w:val="auto"/>
          <w:szCs w:val="24"/>
          <w:u w:val="none"/>
        </w:rPr>
        <w:t>Créez un nouveau projet</w:t>
      </w:r>
      <w:r>
        <w:rPr>
          <w:rStyle w:val="Lienhypertexte"/>
          <w:color w:val="auto"/>
          <w:szCs w:val="24"/>
          <w:u w:val="none"/>
        </w:rPr>
        <w:t xml:space="preserve"> et sélectionnez « </w:t>
      </w:r>
      <w:proofErr w:type="spellStart"/>
      <w:r>
        <w:rPr>
          <w:rStyle w:val="Lienhypertexte"/>
          <w:color w:val="auto"/>
          <w:szCs w:val="24"/>
          <w:u w:val="none"/>
        </w:rPr>
        <w:t>JavaFX</w:t>
      </w:r>
      <w:proofErr w:type="spellEnd"/>
      <w:r>
        <w:rPr>
          <w:rStyle w:val="Lienhypertexte"/>
          <w:color w:val="auto"/>
          <w:szCs w:val="24"/>
          <w:u w:val="none"/>
        </w:rPr>
        <w:t xml:space="preserve"> » dans la liste de </w:t>
      </w:r>
      <w:proofErr w:type="spellStart"/>
      <w:r>
        <w:rPr>
          <w:rStyle w:val="Lienhypertexte"/>
          <w:color w:val="auto"/>
          <w:szCs w:val="24"/>
          <w:u w:val="none"/>
        </w:rPr>
        <w:t>guahce</w:t>
      </w:r>
      <w:proofErr w:type="spellEnd"/>
      <w:r>
        <w:rPr>
          <w:rStyle w:val="Lienhypertexte"/>
          <w:color w:val="auto"/>
          <w:szCs w:val="24"/>
          <w:u w:val="none"/>
        </w:rPr>
        <w:t>.</w:t>
      </w:r>
    </w:p>
    <w:p w14:paraId="2A0590A6" w14:textId="7DD04AFB" w:rsidR="002B7A92" w:rsidRDefault="002B7A92" w:rsidP="002B7A92">
      <w:pPr>
        <w:rPr>
          <w:rStyle w:val="Lienhypertexte"/>
          <w:color w:val="auto"/>
          <w:szCs w:val="24"/>
          <w:u w:val="none"/>
        </w:rPr>
      </w:pPr>
      <w:r>
        <w:rPr>
          <w:rStyle w:val="Lienhypertexte"/>
          <w:color w:val="auto"/>
          <w:szCs w:val="24"/>
          <w:u w:val="none"/>
        </w:rPr>
        <w:t>Cliquez sur le menu déroulant « Project SDK » et ajoutez le SDK téléchargé via le bouton « </w:t>
      </w:r>
      <w:proofErr w:type="spellStart"/>
      <w:r>
        <w:rPr>
          <w:rStyle w:val="Lienhypertexte"/>
          <w:color w:val="auto"/>
          <w:szCs w:val="24"/>
          <w:u w:val="none"/>
        </w:rPr>
        <w:t>Add</w:t>
      </w:r>
      <w:proofErr w:type="spellEnd"/>
      <w:r>
        <w:rPr>
          <w:rStyle w:val="Lienhypertexte"/>
          <w:color w:val="auto"/>
          <w:szCs w:val="24"/>
          <w:u w:val="none"/>
        </w:rPr>
        <w:t xml:space="preserve"> JDK… »</w:t>
      </w:r>
    </w:p>
    <w:p w14:paraId="3AD96CCE" w14:textId="406597CA" w:rsidR="002B7A92" w:rsidRDefault="002B7A92" w:rsidP="002B7A92">
      <w:pPr>
        <w:rPr>
          <w:rStyle w:val="Lienhypertexte"/>
          <w:color w:val="auto"/>
          <w:szCs w:val="24"/>
          <w:u w:val="none"/>
        </w:rPr>
      </w:pPr>
      <w:r>
        <w:rPr>
          <w:rStyle w:val="Lienhypertexte"/>
          <w:color w:val="auto"/>
          <w:szCs w:val="24"/>
          <w:u w:val="none"/>
        </w:rPr>
        <w:t>Choisi</w:t>
      </w:r>
      <w:r w:rsidR="00495DDF">
        <w:rPr>
          <w:rStyle w:val="Lienhypertexte"/>
          <w:color w:val="auto"/>
          <w:szCs w:val="24"/>
          <w:u w:val="none"/>
        </w:rPr>
        <w:t>ssez</w:t>
      </w:r>
      <w:r>
        <w:rPr>
          <w:rStyle w:val="Lienhypertexte"/>
          <w:color w:val="auto"/>
          <w:szCs w:val="24"/>
          <w:u w:val="none"/>
        </w:rPr>
        <w:t xml:space="preserve"> un nom de projet ainsi que ça location </w:t>
      </w:r>
      <w:r w:rsidR="00495DDF">
        <w:rPr>
          <w:rStyle w:val="Lienhypertexte"/>
          <w:color w:val="auto"/>
          <w:szCs w:val="24"/>
          <w:u w:val="none"/>
        </w:rPr>
        <w:t>et voilà : le projet inclura les librairies javafx.</w:t>
      </w:r>
    </w:p>
    <w:p w14:paraId="147CFFEB" w14:textId="6DAA7CFF" w:rsidR="00495DDF" w:rsidRDefault="00495DDF" w:rsidP="00495DDF">
      <w:pPr>
        <w:pStyle w:val="Titre1"/>
        <w:rPr>
          <w:rStyle w:val="Lienhypertexte"/>
          <w:color w:val="auto"/>
          <w:szCs w:val="24"/>
          <w:u w:val="none"/>
        </w:rPr>
      </w:pPr>
      <w:bookmarkStart w:id="3" w:name="_Toc57706175"/>
      <w:r>
        <w:rPr>
          <w:rStyle w:val="Lienhypertexte"/>
          <w:color w:val="auto"/>
          <w:szCs w:val="24"/>
          <w:u w:val="none"/>
        </w:rPr>
        <w:t>Les classes :</w:t>
      </w:r>
      <w:bookmarkEnd w:id="3"/>
    </w:p>
    <w:p w14:paraId="408A373A" w14:textId="6AA010B8" w:rsidR="00495DDF" w:rsidRPr="00495DDF" w:rsidRDefault="00495DDF" w:rsidP="00495DDF">
      <w:r w:rsidRPr="00FC26ED">
        <w:rPr>
          <w:b/>
          <w:bCs/>
          <w:color w:val="FF7C80"/>
        </w:rPr>
        <w:t>Shape</w:t>
      </w:r>
      <w:r>
        <w:t>, qui hérite de Rectangle représente un rectangle physique en 2 dimensions</w:t>
      </w:r>
      <w:r w:rsidR="00C3366B">
        <w:t xml:space="preserve"> qui peut se déplace en XY et </w:t>
      </w:r>
      <w:r w:rsidR="00695A19">
        <w:t xml:space="preserve">donner les coordonnées de ses 4 coins grâce à </w:t>
      </w:r>
      <w:r w:rsidR="00C3366B">
        <w:t xml:space="preserve">sa variable Area qui permet de générer les </w:t>
      </w:r>
      <w:r w:rsidR="00695A19">
        <w:t xml:space="preserve">coordonnées des </w:t>
      </w:r>
      <w:r w:rsidR="00C3366B">
        <w:t>quatre coin</w:t>
      </w:r>
      <w:r w:rsidR="00695A19">
        <w:t>s</w:t>
      </w:r>
      <w:r w:rsidR="00C3366B">
        <w:t xml:space="preserve"> du rectangle.</w:t>
      </w:r>
    </w:p>
    <w:p w14:paraId="3F66A1EE" w14:textId="388289BA" w:rsidR="00C3366B" w:rsidRDefault="00495DDF" w:rsidP="00C3366B">
      <w:r w:rsidRPr="00FC26ED">
        <w:rPr>
          <w:b/>
          <w:bCs/>
          <w:color w:val="FF7C80"/>
        </w:rPr>
        <w:t>Bird</w:t>
      </w:r>
      <w:r>
        <w:t>, qui hérite de Shape représente un oiseau qui peut voler, tomber, mourir et revivre.</w:t>
      </w:r>
    </w:p>
    <w:p w14:paraId="02EA7F63" w14:textId="11AD6318" w:rsidR="00695A19" w:rsidRDefault="00695A19" w:rsidP="00C3366B">
      <w:r w:rsidRPr="00FC26ED">
        <w:rPr>
          <w:b/>
          <w:bCs/>
          <w:color w:val="FF7C80"/>
        </w:rPr>
        <w:t>Pipe</w:t>
      </w:r>
      <w:r>
        <w:t>, qui hérite aussi de Shape, représente un tuyau qui peut détecter si l’oiseau le touche.</w:t>
      </w:r>
    </w:p>
    <w:p w14:paraId="62BB68F4" w14:textId="3F954812" w:rsidR="00695A19" w:rsidRDefault="00695A19" w:rsidP="00C3366B">
      <w:r w:rsidRPr="00FC26ED">
        <w:rPr>
          <w:b/>
          <w:bCs/>
          <w:color w:val="FF7C80"/>
        </w:rPr>
        <w:t>PipeCouple</w:t>
      </w:r>
      <w:r>
        <w:t xml:space="preserve"> représente un couple de tuyau qui peut bouger vers la gauche, revenir instantanément à droite, générer un espace fixe à un endroit aléatoire sur l’axe Y entre ses deux tuyaux et donner un points au joueur.</w:t>
      </w:r>
    </w:p>
    <w:p w14:paraId="2B67BE6F" w14:textId="2A184FEC" w:rsidR="002B7A92" w:rsidRPr="00C3366B" w:rsidRDefault="000A7855" w:rsidP="00C3366B">
      <w:r w:rsidRPr="00FC26ED">
        <w:rPr>
          <w:b/>
          <w:bCs/>
          <w:noProof/>
          <w:color w:val="FF7C80"/>
        </w:rPr>
        <w:drawing>
          <wp:anchor distT="0" distB="0" distL="114300" distR="114300" simplePos="0" relativeHeight="251666432" behindDoc="0" locked="0" layoutInCell="1" allowOverlap="1" wp14:anchorId="05EDA79A" wp14:editId="76C68344">
            <wp:simplePos x="0" y="0"/>
            <wp:positionH relativeFrom="column">
              <wp:posOffset>769427</wp:posOffset>
            </wp:positionH>
            <wp:positionV relativeFrom="paragraph">
              <wp:posOffset>538950</wp:posOffset>
            </wp:positionV>
            <wp:extent cx="4120515" cy="275082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0515" cy="2750820"/>
                    </a:xfrm>
                    <a:prstGeom prst="rect">
                      <a:avLst/>
                    </a:prstGeom>
                  </pic:spPr>
                </pic:pic>
              </a:graphicData>
            </a:graphic>
          </wp:anchor>
        </w:drawing>
      </w:r>
      <w:r w:rsidR="00695A19" w:rsidRPr="00FC26ED">
        <w:rPr>
          <w:b/>
          <w:bCs/>
          <w:color w:val="FF7C80"/>
        </w:rPr>
        <w:t>Score</w:t>
      </w:r>
      <w:r w:rsidR="00695A19">
        <w:t xml:space="preserve"> représente un score, il peut stocker les points, les fournir, les remettre à zéro ainsi que les afficher.</w:t>
      </w:r>
      <w:r w:rsidR="002B7A92" w:rsidRPr="00C3366B">
        <w:br w:type="page"/>
      </w:r>
    </w:p>
    <w:p w14:paraId="1F7C5730" w14:textId="1D7BA4A3" w:rsidR="00805516" w:rsidRDefault="00805516" w:rsidP="00805516">
      <w:pPr>
        <w:pStyle w:val="Titre1"/>
      </w:pPr>
      <w:bookmarkStart w:id="4" w:name="_Toc57706176"/>
      <w:r>
        <w:t>Explications supplémentaires</w:t>
      </w:r>
      <w:bookmarkEnd w:id="4"/>
    </w:p>
    <w:p w14:paraId="15844776" w14:textId="1D22162C" w:rsidR="00FA65D5" w:rsidRDefault="00FA65D5" w:rsidP="00FA65D5">
      <w:r>
        <w:t xml:space="preserve">Cette partie est là pour expliquer ce qui ne pourrait pas être facile à comprendre ou pour </w:t>
      </w:r>
      <w:r w:rsidR="00FC26ED">
        <w:t>faciliter</w:t>
      </w:r>
      <w:r>
        <w:t xml:space="preserve"> l’apprentissage de méthodes utilisées au sein du projet.</w:t>
      </w:r>
    </w:p>
    <w:p w14:paraId="68F6F88D" w14:textId="24A7BDC7" w:rsidR="00FA65D5" w:rsidRDefault="00FA65D5" w:rsidP="00FA65D5">
      <w:r>
        <w:t xml:space="preserve">Si une fonction / variable est mentionnée ou alors qu’une partie de code est montrée, il sera précisé à chaque début de sujet dans quel </w:t>
      </w:r>
      <w:r w:rsidRPr="00FA65D5">
        <w:rPr>
          <w:rStyle w:val="CodeCar"/>
        </w:rPr>
        <w:t>fichier</w:t>
      </w:r>
      <w:r w:rsidRPr="00FA65D5">
        <w:t xml:space="preserve"> </w:t>
      </w:r>
      <w:r>
        <w:t>la trouver.</w:t>
      </w:r>
    </w:p>
    <w:p w14:paraId="52285090" w14:textId="1D1D7F5C" w:rsidR="00BE3D8E" w:rsidRPr="00FA65D5" w:rsidRDefault="00BE3D8E" w:rsidP="00FA65D5">
      <w:r>
        <w:t>S’il y a plusieurs fichiers mentionnée</w:t>
      </w:r>
      <w:r w:rsidR="00FB5258">
        <w:t>s, les variables/fonction seront précédées de leur classe.</w:t>
      </w:r>
    </w:p>
    <w:p w14:paraId="2584B04B" w14:textId="1B8DEF6D" w:rsidR="00300003" w:rsidRDefault="00300003" w:rsidP="00300003">
      <w:pPr>
        <w:pStyle w:val="Titre2"/>
      </w:pPr>
      <w:bookmarkStart w:id="5" w:name="_Toc57706177"/>
      <w:r>
        <w:t>Les « fausses scènes »</w:t>
      </w:r>
      <w:bookmarkEnd w:id="5"/>
    </w:p>
    <w:p w14:paraId="2F26E9F0" w14:textId="5943D63F" w:rsidR="00FA65D5" w:rsidRPr="00FA65D5" w:rsidRDefault="00FA65D5" w:rsidP="00FA65D5">
      <w:pPr>
        <w:pStyle w:val="Code"/>
      </w:pPr>
      <w:r>
        <w:t>Main.java</w:t>
      </w:r>
    </w:p>
    <w:p w14:paraId="6D08E299" w14:textId="77777777" w:rsidR="00FA65D5" w:rsidRDefault="00FA65D5" w:rsidP="00300003"/>
    <w:p w14:paraId="23715DBC" w14:textId="422DAB13" w:rsidR="00300003" w:rsidRDefault="00300003" w:rsidP="00300003">
      <w:r>
        <w:t>En théorie, on pourrait dire que le jeu à trois scènes :</w:t>
      </w:r>
    </w:p>
    <w:p w14:paraId="13A92B2A" w14:textId="1170457E" w:rsidR="00300003" w:rsidRDefault="00300003" w:rsidP="00300003">
      <w:pPr>
        <w:pStyle w:val="Paragraphedeliste"/>
        <w:numPr>
          <w:ilvl w:val="0"/>
          <w:numId w:val="5"/>
        </w:numPr>
      </w:pPr>
      <w:r>
        <w:t>Le menu principal</w:t>
      </w:r>
    </w:p>
    <w:p w14:paraId="10753EA3" w14:textId="20464B74" w:rsidR="00300003" w:rsidRDefault="00300003" w:rsidP="00300003">
      <w:pPr>
        <w:pStyle w:val="Paragraphedeliste"/>
        <w:numPr>
          <w:ilvl w:val="0"/>
          <w:numId w:val="5"/>
        </w:numPr>
      </w:pPr>
      <w:r>
        <w:t>Le jeu</w:t>
      </w:r>
    </w:p>
    <w:p w14:paraId="43C95298" w14:textId="64AB6D35" w:rsidR="00300003" w:rsidRDefault="00300003" w:rsidP="00300003">
      <w:pPr>
        <w:pStyle w:val="Paragraphedeliste"/>
        <w:numPr>
          <w:ilvl w:val="0"/>
          <w:numId w:val="5"/>
        </w:numPr>
      </w:pPr>
      <w:r>
        <w:t>Fin de partie</w:t>
      </w:r>
    </w:p>
    <w:p w14:paraId="1F897AA6" w14:textId="3777C3D7" w:rsidR="00300003" w:rsidRDefault="00300003" w:rsidP="00300003">
      <w:r>
        <w:t>En pratique, c’est toujours la même scène qui se joue mais qui change d’état.</w:t>
      </w:r>
    </w:p>
    <w:p w14:paraId="08A0D59E" w14:textId="64985E3E" w:rsidR="00300003" w:rsidRDefault="00300003" w:rsidP="00300003">
      <w:r>
        <w:t>Il y a pour ça deux booléen :</w:t>
      </w:r>
    </w:p>
    <w:p w14:paraId="5D657A6F" w14:textId="17925D54" w:rsidR="00547B83" w:rsidRPr="00547B83" w:rsidRDefault="00547B83" w:rsidP="00547B83">
      <w:pPr>
        <w:pStyle w:val="Code"/>
        <w:rPr>
          <w:rFonts w:ascii="Courier New" w:hAnsi="Courier New"/>
          <w:color w:val="ABB2BF"/>
          <w:sz w:val="20"/>
          <w:lang w:val="en-US"/>
        </w:rPr>
      </w:pPr>
      <w:r w:rsidRPr="00547B83">
        <w:rPr>
          <w:i/>
          <w:iCs/>
          <w:color w:val="C679DD"/>
          <w:lang w:val="en-US"/>
        </w:rPr>
        <w:t xml:space="preserve">boolean </w:t>
      </w:r>
      <w:r w:rsidRPr="00547B83">
        <w:rPr>
          <w:lang w:val="en-US"/>
        </w:rPr>
        <w:t xml:space="preserve">isGameRunning </w:t>
      </w:r>
      <w:r w:rsidRPr="00547B83">
        <w:rPr>
          <w:color w:val="61AFEF"/>
          <w:lang w:val="en-US"/>
        </w:rPr>
        <w:t xml:space="preserve">= </w:t>
      </w:r>
      <w:r w:rsidRPr="00547B83">
        <w:rPr>
          <w:i/>
          <w:iCs/>
          <w:color w:val="D19A66"/>
          <w:lang w:val="en-US"/>
        </w:rPr>
        <w:t>false</w:t>
      </w:r>
      <w:r w:rsidRPr="00547B83">
        <w:rPr>
          <w:color w:val="A6B2C0"/>
          <w:lang w:val="en-US"/>
        </w:rPr>
        <w:t>;</w:t>
      </w:r>
      <w:r w:rsidRPr="00547B83">
        <w:rPr>
          <w:i/>
          <w:iCs/>
          <w:color w:val="59626F"/>
          <w:lang w:val="en-US"/>
        </w:rPr>
        <w:t xml:space="preserve"> </w:t>
      </w:r>
      <w:r w:rsidRPr="00547B83">
        <w:rPr>
          <w:i/>
          <w:iCs/>
          <w:color w:val="59626F"/>
          <w:lang w:val="en-US"/>
        </w:rPr>
        <w:br/>
      </w:r>
      <w:r w:rsidRPr="00547B83">
        <w:rPr>
          <w:i/>
          <w:iCs/>
          <w:color w:val="C679DD"/>
          <w:lang w:val="en-US"/>
        </w:rPr>
        <w:t xml:space="preserve">boolean </w:t>
      </w:r>
      <w:r w:rsidRPr="00547B83">
        <w:rPr>
          <w:lang w:val="en-US"/>
        </w:rPr>
        <w:t xml:space="preserve">isGameStarted </w:t>
      </w:r>
      <w:r w:rsidRPr="00547B83">
        <w:rPr>
          <w:color w:val="61AFEF"/>
          <w:lang w:val="en-US"/>
        </w:rPr>
        <w:t xml:space="preserve">= </w:t>
      </w:r>
      <w:proofErr w:type="gramStart"/>
      <w:r w:rsidRPr="00547B83">
        <w:rPr>
          <w:i/>
          <w:iCs/>
          <w:color w:val="D19A66"/>
          <w:lang w:val="en-US"/>
        </w:rPr>
        <w:t>false</w:t>
      </w:r>
      <w:r w:rsidRPr="00547B83">
        <w:rPr>
          <w:color w:val="A6B2C0"/>
          <w:lang w:val="en-US"/>
        </w:rPr>
        <w:t>;</w:t>
      </w:r>
      <w:proofErr w:type="gramEnd"/>
    </w:p>
    <w:p w14:paraId="55C38CEF" w14:textId="77777777" w:rsidR="00547B83" w:rsidRPr="00550DEF" w:rsidRDefault="00547B83" w:rsidP="00300003">
      <w:pPr>
        <w:rPr>
          <w:rStyle w:val="CodeCar"/>
          <w:lang w:val="en-US"/>
        </w:rPr>
      </w:pPr>
    </w:p>
    <w:p w14:paraId="6EDA12D3" w14:textId="79F45C78" w:rsidR="00300003" w:rsidRDefault="00547B83" w:rsidP="00300003">
      <w:r w:rsidRPr="00547B83">
        <w:rPr>
          <w:rStyle w:val="CodeCar"/>
        </w:rPr>
        <w:t>IsGameStarted</w:t>
      </w:r>
      <w:r w:rsidRPr="00547B83">
        <w:t xml:space="preserve"> </w:t>
      </w:r>
      <w:r w:rsidR="00300003">
        <w:t>sert juste une seule fois pour faire apparaître le menu principal</w:t>
      </w:r>
      <w:r>
        <w:t xml:space="preserve">, nous ne sommes </w:t>
      </w:r>
      <w:r w:rsidR="00B31462">
        <w:t>p</w:t>
      </w:r>
      <w:r>
        <w:t>as sensé pouvoir retourner au menu principal, à moins de relancer l’application</w:t>
      </w:r>
    </w:p>
    <w:p w14:paraId="2D033676" w14:textId="5701D1D5" w:rsidR="00300003" w:rsidRDefault="00547B83" w:rsidP="00300003">
      <w:r w:rsidRPr="00547B83">
        <w:rPr>
          <w:rStyle w:val="CodeCar"/>
        </w:rPr>
        <w:t>IsGameRunning</w:t>
      </w:r>
      <w:r>
        <w:t xml:space="preserve"> sert à savoir si le jeu est en cours ou non, si </w:t>
      </w:r>
      <w:r w:rsidRPr="00547B83">
        <w:rPr>
          <w:rStyle w:val="CodeCar"/>
        </w:rPr>
        <w:t>isGameRunning</w:t>
      </w:r>
      <w:r>
        <w:t xml:space="preserve"> = </w:t>
      </w:r>
      <w:r w:rsidRPr="00547B83">
        <w:rPr>
          <w:rStyle w:val="CodeCar"/>
        </w:rPr>
        <w:t>true</w:t>
      </w:r>
      <w:r>
        <w:t xml:space="preserve"> alors le jeu se joue, si </w:t>
      </w:r>
      <w:r w:rsidRPr="00547B83">
        <w:rPr>
          <w:rStyle w:val="CodeCar"/>
        </w:rPr>
        <w:t>isGameRunning</w:t>
      </w:r>
      <w:r>
        <w:t xml:space="preserve"> = </w:t>
      </w:r>
      <w:r w:rsidRPr="00547B83">
        <w:rPr>
          <w:rStyle w:val="CodeCar"/>
        </w:rPr>
        <w:t>false</w:t>
      </w:r>
      <w:r>
        <w:t xml:space="preserve"> l’écran de score s’affiche et propose de rejouer.</w:t>
      </w:r>
    </w:p>
    <w:p w14:paraId="37FBF352" w14:textId="54931FC9" w:rsidR="00547B83" w:rsidRDefault="00547B83" w:rsidP="00300003">
      <w:r>
        <w:t xml:space="preserve">Tout ça sert savoir quand lancer une de ces trois </w:t>
      </w:r>
      <w:r w:rsidR="00B31462">
        <w:t>méthodes</w:t>
      </w:r>
      <w:r>
        <w:t> :</w:t>
      </w:r>
    </w:p>
    <w:p w14:paraId="2F579A6D" w14:textId="1E614C00"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startGame</w:t>
      </w:r>
      <w:proofErr w:type="spellEnd"/>
      <w:r w:rsidRPr="00550DEF">
        <w:rPr>
          <w:color w:val="A6B2C0"/>
          <w:lang w:val="en-US"/>
        </w:rPr>
        <w:t>() {…}</w:t>
      </w:r>
    </w:p>
    <w:p w14:paraId="0F131A49" w14:textId="3F063107" w:rsidR="00547B83" w:rsidRPr="00550DEF" w:rsidRDefault="00547B83" w:rsidP="00547B83">
      <w:pPr>
        <w:pStyle w:val="Code"/>
        <w:rPr>
          <w:color w:val="ABB2BF"/>
          <w:lang w:val="en-US"/>
        </w:rPr>
      </w:pPr>
      <w:r w:rsidRPr="00550DEF">
        <w:rPr>
          <w:i/>
          <w:iCs/>
          <w:lang w:val="en-US"/>
        </w:rPr>
        <w:t xml:space="preserve">public void </w:t>
      </w:r>
      <w:proofErr w:type="spellStart"/>
      <w:r w:rsidRPr="00550DEF">
        <w:rPr>
          <w:color w:val="61AEEF"/>
          <w:lang w:val="en-US"/>
        </w:rPr>
        <w:t>restartGame</w:t>
      </w:r>
      <w:proofErr w:type="spellEnd"/>
      <w:r w:rsidRPr="00550DEF">
        <w:rPr>
          <w:color w:val="A6B2C0"/>
          <w:lang w:val="en-US"/>
        </w:rPr>
        <w:t>() {…}</w:t>
      </w:r>
    </w:p>
    <w:p w14:paraId="5EF96E27" w14:textId="386688BD" w:rsidR="00547B83" w:rsidRDefault="00547B83" w:rsidP="00547B83">
      <w:pPr>
        <w:pStyle w:val="Code"/>
        <w:rPr>
          <w:rFonts w:ascii="Courier New" w:hAnsi="Courier New"/>
          <w:color w:val="ABB2BF"/>
          <w:sz w:val="20"/>
        </w:rPr>
      </w:pPr>
      <w:r>
        <w:rPr>
          <w:i/>
          <w:iCs/>
        </w:rPr>
        <w:t xml:space="preserve">public </w:t>
      </w:r>
      <w:proofErr w:type="spellStart"/>
      <w:r>
        <w:rPr>
          <w:i/>
          <w:iCs/>
        </w:rPr>
        <w:t>void</w:t>
      </w:r>
      <w:proofErr w:type="spellEnd"/>
      <w:r>
        <w:rPr>
          <w:i/>
          <w:iCs/>
        </w:rPr>
        <w:t xml:space="preserve"> </w:t>
      </w:r>
      <w:proofErr w:type="spellStart"/>
      <w:r>
        <w:rPr>
          <w:color w:val="61AEEF"/>
        </w:rPr>
        <w:t>endGame</w:t>
      </w:r>
      <w:proofErr w:type="spellEnd"/>
      <w:r>
        <w:rPr>
          <w:color w:val="A6B2C0"/>
        </w:rPr>
        <w:t>() {…}</w:t>
      </w:r>
    </w:p>
    <w:p w14:paraId="4F33AEA7" w14:textId="77777777" w:rsidR="00547B83" w:rsidRDefault="00547B83" w:rsidP="00300003"/>
    <w:p w14:paraId="703A6DA5" w14:textId="0EFD3060" w:rsidR="00476204" w:rsidRDefault="00547B83" w:rsidP="00300003">
      <w:r>
        <w:t xml:space="preserve">Ces trois </w:t>
      </w:r>
      <w:r w:rsidR="00B31462">
        <w:t>méthodes</w:t>
      </w:r>
      <w:r>
        <w:t xml:space="preserve"> servent comme leur nom l’indique à démarrer, redémarrer et finir la partie.</w:t>
      </w:r>
    </w:p>
    <w:p w14:paraId="62223E04" w14:textId="77777777" w:rsidR="00476204" w:rsidRDefault="00476204">
      <w:r>
        <w:br w:type="page"/>
      </w:r>
    </w:p>
    <w:p w14:paraId="3C099B89" w14:textId="47D75055" w:rsidR="00FA65D5" w:rsidRDefault="00380D86" w:rsidP="00FA65D5">
      <w:pPr>
        <w:pStyle w:val="Titre2"/>
      </w:pPr>
      <w:bookmarkStart w:id="6" w:name="_Toc57706178"/>
      <w:r>
        <w:t>Les couples de</w:t>
      </w:r>
      <w:r w:rsidR="00FA65D5">
        <w:t xml:space="preserve"> tuyaux</w:t>
      </w:r>
      <w:bookmarkEnd w:id="6"/>
    </w:p>
    <w:p w14:paraId="3748C5BA" w14:textId="3CABEEAB" w:rsidR="00896D48" w:rsidRDefault="00896D48" w:rsidP="00896D48">
      <w:pPr>
        <w:pStyle w:val="Code"/>
      </w:pPr>
      <w:r>
        <w:t>Pipe.java</w:t>
      </w:r>
    </w:p>
    <w:p w14:paraId="2AEFE8EB" w14:textId="12722BB2" w:rsidR="00896D48" w:rsidRPr="00896D48" w:rsidRDefault="00896D48" w:rsidP="00896D48">
      <w:pPr>
        <w:pStyle w:val="Code"/>
      </w:pPr>
      <w:r>
        <w:t>PipeCouple.java</w:t>
      </w:r>
    </w:p>
    <w:p w14:paraId="7BFE53DE" w14:textId="77777777" w:rsidR="00896D48" w:rsidRDefault="00896D48" w:rsidP="00FA65D5"/>
    <w:p w14:paraId="2CBDE1D2" w14:textId="38708C1C" w:rsidR="00FA65D5" w:rsidRDefault="00FA65D5" w:rsidP="00FA65D5">
      <w:r>
        <w:t xml:space="preserve">Dans le jeu, il y a </w:t>
      </w:r>
      <w:r w:rsidR="00550DEF">
        <w:t>des</w:t>
      </w:r>
      <w:r>
        <w:t xml:space="preserve"> couples de tuyaux « </w:t>
      </w:r>
      <w:r w:rsidRPr="00AC7D3A">
        <w:rPr>
          <w:rStyle w:val="CodeCar"/>
        </w:rPr>
        <w:t>PipeCouple</w:t>
      </w:r>
      <w:r>
        <w:t> » qui contiennent deux tuyaux « </w:t>
      </w:r>
      <w:r w:rsidRPr="00AC7D3A">
        <w:rPr>
          <w:rStyle w:val="CodeCar"/>
        </w:rPr>
        <w:t>Pipe</w:t>
      </w:r>
      <w:r>
        <w:t> » chacun et qui bouge</w:t>
      </w:r>
      <w:r w:rsidR="00550DEF">
        <w:t xml:space="preserve">nt </w:t>
      </w:r>
      <w:r>
        <w:t>de droite à gauche</w:t>
      </w:r>
      <w:r w:rsidR="00FB5258">
        <w:t xml:space="preserve"> </w:t>
      </w:r>
      <w:r w:rsidR="00FB5258" w:rsidRPr="00FB5258">
        <w:t>(</w:t>
      </w:r>
      <w:proofErr w:type="spellStart"/>
      <w:r w:rsidR="00FB5258" w:rsidRPr="00FB5258">
        <w:rPr>
          <w:rStyle w:val="CodeCar"/>
        </w:rPr>
        <w:t>PipeCouple.move</w:t>
      </w:r>
      <w:proofErr w:type="spellEnd"/>
      <w:r w:rsidR="00FB5258" w:rsidRPr="00FB5258">
        <w:rPr>
          <w:rStyle w:val="CodeCar"/>
        </w:rPr>
        <w:t>()</w:t>
      </w:r>
      <w:r w:rsidR="00FB5258">
        <w:t>)</w:t>
      </w:r>
      <w:r>
        <w:t>.</w:t>
      </w:r>
    </w:p>
    <w:p w14:paraId="48743A9C" w14:textId="341B9739" w:rsidR="00FA65D5" w:rsidRDefault="001E1436" w:rsidP="00FA65D5">
      <w:r>
        <w:t>Les deux tuyaux présents dans un couple ont un espace fixe de 250, l’espace p</w:t>
      </w:r>
      <w:r w:rsidR="00896D48">
        <w:t>eut</w:t>
      </w:r>
      <w:r>
        <w:t xml:space="preserve"> apparaître n’importe où sur leur axe Y</w:t>
      </w:r>
      <w:r w:rsidR="00FB5258">
        <w:t xml:space="preserve"> (</w:t>
      </w:r>
      <w:proofErr w:type="spellStart"/>
      <w:r w:rsidR="00FB5258" w:rsidRPr="00FB5258">
        <w:rPr>
          <w:rStyle w:val="CodeCar"/>
        </w:rPr>
        <w:t>PipeCouple.createSpace</w:t>
      </w:r>
      <w:proofErr w:type="spellEnd"/>
      <w:r w:rsidR="00FB5258" w:rsidRPr="00FB5258">
        <w:rPr>
          <w:rStyle w:val="CodeCar"/>
        </w:rPr>
        <w:t>()</w:t>
      </w:r>
      <w:r w:rsidR="00FB5258">
        <w:t>).</w:t>
      </w:r>
    </w:p>
    <w:p w14:paraId="5C4A8CE5" w14:textId="0EEAAE47" w:rsidR="00896D48" w:rsidRDefault="00FA65D5">
      <w:r>
        <w:t xml:space="preserve">Arrivé à gauche, ils sont </w:t>
      </w:r>
      <w:r w:rsidR="00896D48">
        <w:t xml:space="preserve">reformatés </w:t>
      </w:r>
      <w:r w:rsidR="00FB5258">
        <w:t>(</w:t>
      </w:r>
      <w:proofErr w:type="spellStart"/>
      <w:r w:rsidR="00FB5258" w:rsidRPr="00FB5258">
        <w:rPr>
          <w:rStyle w:val="CodeCar"/>
        </w:rPr>
        <w:t>PipeCouple.formatCouples</w:t>
      </w:r>
      <w:proofErr w:type="spellEnd"/>
      <w:r w:rsidR="00FB5258" w:rsidRPr="00FB5258">
        <w:rPr>
          <w:rStyle w:val="CodeCar"/>
        </w:rPr>
        <w:t>()</w:t>
      </w:r>
      <w:r w:rsidR="00FB5258">
        <w:t xml:space="preserve">) </w:t>
      </w:r>
      <w:r w:rsidR="00896D48">
        <w:t>et retrouvent leur état d’origine (à droite, avec un nouvelle espace entre eux</w:t>
      </w:r>
      <w:r w:rsidR="00476204">
        <w:t xml:space="preserve"> et le droit de donner un point</w:t>
      </w:r>
      <w:r w:rsidR="00896D48">
        <w:t>)</w:t>
      </w:r>
      <w:r w:rsidR="00476204">
        <w:t> :</w:t>
      </w:r>
    </w:p>
    <w:p w14:paraId="48C7BFC3" w14:textId="2503CE18" w:rsidR="00896D48" w:rsidRPr="00896D48" w:rsidRDefault="00896D48" w:rsidP="00896D48">
      <w:pPr>
        <w:pStyle w:val="Code"/>
        <w:rPr>
          <w:color w:val="ABB2BF"/>
          <w:lang w:eastAsia="fr-CH"/>
        </w:rPr>
      </w:pPr>
      <w:r w:rsidRPr="00896D48">
        <w:rPr>
          <w:i/>
          <w:iCs/>
          <w:color w:val="C679DD"/>
          <w:lang w:eastAsia="fr-CH"/>
        </w:rPr>
        <w:t xml:space="preserve">public </w:t>
      </w:r>
      <w:proofErr w:type="spellStart"/>
      <w:r w:rsidRPr="00896D48">
        <w:rPr>
          <w:i/>
          <w:iCs/>
          <w:color w:val="C679DD"/>
          <w:lang w:eastAsia="fr-CH"/>
        </w:rPr>
        <w:t>void</w:t>
      </w:r>
      <w:proofErr w:type="spellEnd"/>
      <w:r w:rsidRPr="00896D48">
        <w:rPr>
          <w:i/>
          <w:iCs/>
          <w:color w:val="C679DD"/>
          <w:lang w:eastAsia="fr-CH"/>
        </w:rPr>
        <w:t xml:space="preserve"> </w:t>
      </w:r>
      <w:proofErr w:type="spellStart"/>
      <w:r w:rsidRPr="00896D48">
        <w:rPr>
          <w:color w:val="61AEEF"/>
          <w:lang w:eastAsia="fr-CH"/>
        </w:rPr>
        <w:t>formatCouples</w:t>
      </w:r>
      <w:proofErr w:type="spellEnd"/>
      <w:r w:rsidRPr="00896D48">
        <w:rPr>
          <w:color w:val="A6B2C0"/>
          <w:lang w:eastAsia="fr-CH"/>
        </w:rPr>
        <w:t>() {</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haut</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topPipe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61AFEF"/>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w:t>
      </w:r>
      <w:r w:rsidR="00476204">
        <w:rPr>
          <w:i/>
          <w:iCs/>
          <w:lang w:eastAsia="fr-CH"/>
        </w:rPr>
        <w:t>tuyau du</w:t>
      </w:r>
      <w:r w:rsidRPr="00896D48">
        <w:rPr>
          <w:i/>
          <w:iCs/>
          <w:lang w:eastAsia="fr-CH"/>
        </w:rPr>
        <w:t xml:space="preserve"> bas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setTranslateX</w:t>
      </w:r>
      <w:proofErr w:type="spellEnd"/>
      <w:r w:rsidRPr="00896D48">
        <w:rPr>
          <w:color w:val="A6B2C0"/>
          <w:lang w:eastAsia="fr-CH"/>
        </w:rPr>
        <w:t>(</w:t>
      </w:r>
      <w:r w:rsidRPr="00896D48">
        <w:rPr>
          <w:color w:val="D19A66"/>
          <w:lang w:eastAsia="fr-CH"/>
        </w:rPr>
        <w:t>550</w:t>
      </w:r>
      <w:r w:rsidRPr="00896D48">
        <w:rPr>
          <w:color w:val="A6B2C0"/>
          <w:lang w:eastAsia="fr-CH"/>
        </w:rPr>
        <w:t>);</w:t>
      </w:r>
      <w:r w:rsidRPr="00896D48">
        <w:rPr>
          <w:color w:val="A6B2C0"/>
          <w:lang w:eastAsia="fr-CH"/>
        </w:rPr>
        <w:br/>
        <w:t xml:space="preserve">    </w:t>
      </w:r>
      <w:proofErr w:type="spellStart"/>
      <w:r w:rsidRPr="00896D48">
        <w:rPr>
          <w:i/>
          <w:iCs/>
          <w:color w:val="E06C75"/>
          <w:lang w:eastAsia="fr-CH"/>
        </w:rPr>
        <w:t>this</w:t>
      </w:r>
      <w:r w:rsidRPr="00896D48">
        <w:rPr>
          <w:color w:val="A6B2C0"/>
          <w:lang w:eastAsia="fr-CH"/>
        </w:rPr>
        <w:t>.</w:t>
      </w:r>
      <w:r w:rsidR="00DF7555">
        <w:rPr>
          <w:color w:val="E06C75"/>
          <w:lang w:eastAsia="fr-CH"/>
        </w:rPr>
        <w:t>bottomPipe</w:t>
      </w:r>
      <w:r w:rsidRPr="00896D48">
        <w:rPr>
          <w:color w:val="A6B2C0"/>
          <w:lang w:eastAsia="fr-CH"/>
        </w:rPr>
        <w:t>.</w:t>
      </w:r>
      <w:r w:rsidRPr="00896D48">
        <w:rPr>
          <w:color w:val="61AEEF"/>
          <w:lang w:eastAsia="fr-CH"/>
        </w:rPr>
        <w:t>setTranslateY</w:t>
      </w:r>
      <w:proofErr w:type="spellEnd"/>
      <w:r w:rsidRPr="00896D48">
        <w:rPr>
          <w:color w:val="A6B2C0"/>
          <w:lang w:eastAsia="fr-CH"/>
        </w:rPr>
        <w:t>(</w:t>
      </w:r>
      <w:r w:rsidRPr="00896D48">
        <w:rPr>
          <w:color w:val="D19A66"/>
          <w:lang w:eastAsia="fr-CH"/>
        </w:rPr>
        <w:t>350</w:t>
      </w:r>
      <w:r w:rsidRPr="00896D48">
        <w:rPr>
          <w:color w:val="A6B2C0"/>
          <w:lang w:eastAsia="fr-CH"/>
        </w:rPr>
        <w:t>);</w:t>
      </w:r>
      <w:r w:rsidRPr="00896D48">
        <w:rPr>
          <w:color w:val="A6B2C0"/>
          <w:lang w:eastAsia="fr-CH"/>
        </w:rPr>
        <w:br/>
        <w:t xml:space="preserve">    </w:t>
      </w:r>
      <w:r w:rsidRPr="00896D48">
        <w:rPr>
          <w:i/>
          <w:iCs/>
          <w:lang w:eastAsia="fr-CH"/>
        </w:rPr>
        <w:t>//Ils peuvent à nouveau donner des points</w:t>
      </w:r>
      <w:r w:rsidRPr="00896D48">
        <w:rPr>
          <w:i/>
          <w:iCs/>
          <w:lang w:eastAsia="fr-CH"/>
        </w:rPr>
        <w:br/>
        <w:t xml:space="preserve">    </w:t>
      </w:r>
      <w:proofErr w:type="spellStart"/>
      <w:r w:rsidRPr="00896D48">
        <w:rPr>
          <w:i/>
          <w:iCs/>
          <w:color w:val="E06C75"/>
          <w:lang w:eastAsia="fr-CH"/>
        </w:rPr>
        <w:t>this</w:t>
      </w:r>
      <w:r w:rsidRPr="00896D48">
        <w:rPr>
          <w:color w:val="A6B2C0"/>
          <w:lang w:eastAsia="fr-CH"/>
        </w:rPr>
        <w:t>.</w:t>
      </w:r>
      <w:r w:rsidRPr="00896D48">
        <w:rPr>
          <w:color w:val="E06C75"/>
          <w:lang w:eastAsia="fr-CH"/>
        </w:rPr>
        <w:t>canGivePts</w:t>
      </w:r>
      <w:proofErr w:type="spellEnd"/>
      <w:r w:rsidRPr="00896D48">
        <w:rPr>
          <w:color w:val="E06C75"/>
          <w:lang w:eastAsia="fr-CH"/>
        </w:rPr>
        <w:t xml:space="preserve"> </w:t>
      </w:r>
      <w:r w:rsidRPr="00896D48">
        <w:rPr>
          <w:color w:val="61AFEF"/>
          <w:lang w:eastAsia="fr-CH"/>
        </w:rPr>
        <w:t xml:space="preserve">= </w:t>
      </w:r>
      <w:r w:rsidRPr="00896D48">
        <w:rPr>
          <w:i/>
          <w:iCs/>
          <w:color w:val="D19A66"/>
          <w:lang w:eastAsia="fr-CH"/>
        </w:rPr>
        <w:t>true</w:t>
      </w:r>
      <w:r w:rsidRPr="00896D48">
        <w:rPr>
          <w:color w:val="A6B2C0"/>
          <w:lang w:eastAsia="fr-CH"/>
        </w:rPr>
        <w:t>;</w:t>
      </w:r>
      <w:r w:rsidRPr="00896D48">
        <w:rPr>
          <w:color w:val="A6B2C0"/>
          <w:lang w:eastAsia="fr-CH"/>
        </w:rPr>
        <w:br/>
        <w:t xml:space="preserve">    </w:t>
      </w:r>
      <w:r w:rsidRPr="00896D48">
        <w:rPr>
          <w:i/>
          <w:iCs/>
          <w:lang w:eastAsia="fr-CH"/>
        </w:rPr>
        <w:t>// Générer l'espace aléatoire entre les deux tuyaux</w:t>
      </w:r>
      <w:r w:rsidRPr="00896D48">
        <w:rPr>
          <w:i/>
          <w:iCs/>
          <w:lang w:eastAsia="fr-CH"/>
        </w:rPr>
        <w:br/>
        <w:t xml:space="preserve">    </w:t>
      </w:r>
      <w:proofErr w:type="spellStart"/>
      <w:r w:rsidRPr="00896D48">
        <w:rPr>
          <w:color w:val="61AEEF"/>
          <w:lang w:eastAsia="fr-CH"/>
        </w:rPr>
        <w:t>createSpace</w:t>
      </w:r>
      <w:proofErr w:type="spellEnd"/>
      <w:r w:rsidRPr="00896D48">
        <w:rPr>
          <w:color w:val="A6B2C0"/>
          <w:lang w:eastAsia="fr-CH"/>
        </w:rPr>
        <w:t>();</w:t>
      </w:r>
      <w:r w:rsidRPr="00896D48">
        <w:rPr>
          <w:color w:val="A6B2C0"/>
          <w:lang w:eastAsia="fr-CH"/>
        </w:rPr>
        <w:br/>
        <w:t>}</w:t>
      </w:r>
    </w:p>
    <w:p w14:paraId="668AC61D" w14:textId="2E19551F" w:rsidR="00896D48" w:rsidRDefault="00896D48" w:rsidP="00FA65D5"/>
    <w:p w14:paraId="7763852B" w14:textId="7F47B2C3" w:rsidR="00F81516" w:rsidRDefault="001E1436" w:rsidP="008925DD">
      <w:r>
        <w:t>À chaque fois qu’un couple passe la position Y de l’oiseau, leur état passe de « apte à donner un point » à « non apte à donner un point » (</w:t>
      </w:r>
      <w:r w:rsidRPr="001E1436">
        <w:rPr>
          <w:rStyle w:val="CodeCar"/>
        </w:rPr>
        <w:t>canGivePts</w:t>
      </w:r>
      <w:r>
        <w:t>)</w:t>
      </w:r>
      <w:r w:rsidR="00550DEF">
        <w:t>.</w:t>
      </w:r>
    </w:p>
    <w:p w14:paraId="5AD066FF" w14:textId="50745E0D" w:rsidR="00380D86" w:rsidRDefault="00380D86" w:rsidP="00380D86">
      <w:pPr>
        <w:pStyle w:val="Titre2"/>
      </w:pPr>
      <w:bookmarkStart w:id="7" w:name="_Toc57706179"/>
      <w:r>
        <w:t>Le background</w:t>
      </w:r>
      <w:bookmarkEnd w:id="7"/>
    </w:p>
    <w:p w14:paraId="1B48E7A0" w14:textId="159ADBAD" w:rsidR="00332CC3" w:rsidRPr="00332CC3" w:rsidRDefault="00332CC3" w:rsidP="00332CC3">
      <w:pPr>
        <w:pStyle w:val="Code"/>
      </w:pPr>
      <w:r>
        <w:t>Main.java</w:t>
      </w:r>
    </w:p>
    <w:p w14:paraId="400094A5" w14:textId="77777777" w:rsidR="002B7A92" w:rsidRDefault="002B7A92" w:rsidP="00380D86"/>
    <w:p w14:paraId="74CC65BF" w14:textId="552D2566" w:rsidR="00380D86" w:rsidRDefault="00380D86" w:rsidP="00380D86">
      <w:r>
        <w:t>Le background du jeu est composé de deux images, la particularité de ces images c’est qu’elles se suivent parfaitement, il n’y a pas de « coupure » entre elles.</w:t>
      </w:r>
    </w:p>
    <w:p w14:paraId="583182F4" w14:textId="77777777" w:rsidR="00380D86" w:rsidRDefault="00380D86" w:rsidP="00380D86">
      <w:r>
        <w:t>Pour l’animation, on les place côte à côte et on les fait se déplacer de droite à gauche.</w:t>
      </w:r>
    </w:p>
    <w:p w14:paraId="0011EB39" w14:textId="77777777" w:rsidR="00380D86" w:rsidRDefault="00380D86" w:rsidP="00380D86">
      <w:r>
        <w:t>Comme les tuyaux, lorsqu’un des deux image se retrouve trop à gauche, on la téléporte tout à droite, puis on la refait passer : le background infini est créé.</w:t>
      </w:r>
    </w:p>
    <w:p w14:paraId="08F40967" w14:textId="73C8E836" w:rsidR="00F81516" w:rsidRPr="00380D86" w:rsidRDefault="00380D86" w:rsidP="002B7A92">
      <w:pPr>
        <w:pStyle w:val="Code"/>
        <w:rPr>
          <w:lang w:val="en-US"/>
        </w:rPr>
      </w:pPr>
      <w:r w:rsidRPr="00B9142F">
        <w:rPr>
          <w:color w:val="A6B2C0"/>
        </w:rPr>
        <w:t xml:space="preserve">    </w:t>
      </w:r>
      <w:r w:rsidRPr="00380D86">
        <w:rPr>
          <w:i/>
          <w:iCs/>
          <w:color w:val="C679DD"/>
          <w:lang w:val="en-US"/>
        </w:rPr>
        <w:t xml:space="preserve">if </w:t>
      </w:r>
      <w:r w:rsidRPr="00380D86">
        <w:rPr>
          <w:color w:val="A6B2C0"/>
          <w:lang w:val="en-US"/>
        </w:rPr>
        <w:t>(</w:t>
      </w:r>
      <w:proofErr w:type="spellStart"/>
      <w:r w:rsidRPr="00380D86">
        <w:rPr>
          <w:color w:val="D19A66"/>
          <w:lang w:val="en-US"/>
        </w:rPr>
        <w:t>background</w:t>
      </w:r>
      <w:r w:rsidRPr="00380D86">
        <w:rPr>
          <w:color w:val="A6B2C0"/>
          <w:lang w:val="en-US"/>
        </w:rPr>
        <w:t>.</w:t>
      </w:r>
      <w:r w:rsidRPr="00380D86">
        <w:rPr>
          <w:color w:val="61AEEF"/>
          <w:lang w:val="en-US"/>
        </w:rPr>
        <w:t>getTranslateX</w:t>
      </w:r>
      <w:proofErr w:type="spellEnd"/>
      <w:r w:rsidRPr="00380D86">
        <w:rPr>
          <w:color w:val="A6B2C0"/>
          <w:lang w:val="en-US"/>
        </w:rPr>
        <w:t xml:space="preserve">() </w:t>
      </w:r>
      <w:r w:rsidRPr="00380D86">
        <w:rPr>
          <w:color w:val="61AFEF"/>
          <w:lang w:val="en-US"/>
        </w:rPr>
        <w:t>&lt;= -</w:t>
      </w:r>
      <w:r w:rsidRPr="00380D86">
        <w:rPr>
          <w:color w:val="D19A66"/>
          <w:lang w:val="en-US"/>
        </w:rPr>
        <w:t>1000</w:t>
      </w:r>
      <w:r w:rsidRPr="00380D86">
        <w:rPr>
          <w:color w:val="A6B2C0"/>
          <w:lang w:val="en-US"/>
        </w:rPr>
        <w:t>) {</w:t>
      </w:r>
      <w:r w:rsidRPr="00380D86">
        <w:rPr>
          <w:color w:val="A6B2C0"/>
          <w:lang w:val="en-US"/>
        </w:rPr>
        <w:br/>
        <w:t xml:space="preserve">        </w:t>
      </w:r>
      <w:proofErr w:type="spellStart"/>
      <w:r w:rsidRPr="00380D86">
        <w:rPr>
          <w:color w:val="D19A66"/>
          <w:lang w:val="en-US"/>
        </w:rPr>
        <w:t>background</w:t>
      </w:r>
      <w:r w:rsidRPr="00380D86">
        <w:rPr>
          <w:color w:val="A6B2C0"/>
          <w:lang w:val="en-US"/>
        </w:rPr>
        <w:t>.</w:t>
      </w:r>
      <w:r w:rsidRPr="00380D86">
        <w:rPr>
          <w:color w:val="61AEEF"/>
          <w:lang w:val="en-US"/>
        </w:rPr>
        <w:t>setTranslateX</w:t>
      </w:r>
      <w:proofErr w:type="spellEnd"/>
      <w:r w:rsidRPr="00380D86">
        <w:rPr>
          <w:color w:val="A6B2C0"/>
          <w:lang w:val="en-US"/>
        </w:rPr>
        <w:t>(</w:t>
      </w:r>
      <w:r w:rsidRPr="00380D86">
        <w:rPr>
          <w:color w:val="D19A66"/>
          <w:lang w:val="en-US"/>
        </w:rPr>
        <w:t>1000</w:t>
      </w:r>
      <w:r w:rsidRPr="00380D86">
        <w:rPr>
          <w:color w:val="A6B2C0"/>
          <w:lang w:val="en-US"/>
        </w:rPr>
        <w:t>);</w:t>
      </w:r>
      <w:r w:rsidR="00F81516" w:rsidRPr="00380D86">
        <w:rPr>
          <w:lang w:val="en-US"/>
        </w:rPr>
        <w:br w:type="page"/>
      </w:r>
    </w:p>
    <w:p w14:paraId="04EEACD6" w14:textId="29990238" w:rsidR="008925DD" w:rsidRDefault="008925DD" w:rsidP="008925DD">
      <w:pPr>
        <w:pStyle w:val="Titre2"/>
      </w:pPr>
      <w:bookmarkStart w:id="8" w:name="_Toc57706180"/>
      <w:r>
        <w:t>La classe Area</w:t>
      </w:r>
      <w:bookmarkEnd w:id="8"/>
    </w:p>
    <w:p w14:paraId="659E0E3C" w14:textId="48089A65" w:rsidR="008925DD" w:rsidRDefault="008925DD" w:rsidP="008925DD">
      <w:pPr>
        <w:pStyle w:val="Code"/>
      </w:pPr>
      <w:r>
        <w:t>Area.java</w:t>
      </w:r>
    </w:p>
    <w:p w14:paraId="4FF94AA3" w14:textId="6F13A99F" w:rsidR="008925DD" w:rsidRDefault="008925DD" w:rsidP="008925DD">
      <w:pPr>
        <w:pStyle w:val="Code"/>
      </w:pPr>
      <w:r>
        <w:t>Shape.java</w:t>
      </w:r>
    </w:p>
    <w:p w14:paraId="605F35D1" w14:textId="6674271B" w:rsidR="00FB5258" w:rsidRDefault="00FB5258" w:rsidP="008925DD">
      <w:pPr>
        <w:pStyle w:val="Code"/>
      </w:pPr>
      <w:r>
        <w:t>Pipe.java</w:t>
      </w:r>
    </w:p>
    <w:p w14:paraId="6A0F1F4A" w14:textId="175E5942" w:rsidR="00AC7D3A" w:rsidRDefault="00F81516" w:rsidP="008925DD">
      <w:r>
        <w:rPr>
          <w:noProof/>
        </w:rPr>
        <w:drawing>
          <wp:anchor distT="0" distB="0" distL="114300" distR="114300" simplePos="0" relativeHeight="251663360" behindDoc="0" locked="0" layoutInCell="1" allowOverlap="1" wp14:anchorId="6952110D" wp14:editId="439E1385">
            <wp:simplePos x="0" y="0"/>
            <wp:positionH relativeFrom="column">
              <wp:posOffset>3425190</wp:posOffset>
            </wp:positionH>
            <wp:positionV relativeFrom="paragraph">
              <wp:posOffset>114935</wp:posOffset>
            </wp:positionV>
            <wp:extent cx="2416175" cy="4433570"/>
            <wp:effectExtent l="0" t="0" r="317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6175" cy="443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50E4C" w14:textId="67678EFC" w:rsidR="008925DD" w:rsidRDefault="008925DD" w:rsidP="008925DD">
      <w:r>
        <w:t xml:space="preserve">La classe Area représente les 4 coins d’une forme de la classe </w:t>
      </w:r>
      <w:r w:rsidR="00EC41A4" w:rsidRPr="008925DD">
        <w:rPr>
          <w:rStyle w:val="CodeCar"/>
        </w:rPr>
        <w:t>Shape</w:t>
      </w:r>
      <w:r w:rsidR="00EC41A4" w:rsidRPr="00EC41A4">
        <w:t xml:space="preserve"> </w:t>
      </w:r>
      <w:r w:rsidR="00EC41A4" w:rsidRPr="008925DD">
        <w:t>qui</w:t>
      </w:r>
      <w:r>
        <w:t xml:space="preserve"> permettent de former un rectangle. </w:t>
      </w:r>
    </w:p>
    <w:p w14:paraId="15A7F88D" w14:textId="11207690" w:rsidR="008925DD" w:rsidRDefault="008925DD" w:rsidP="008925DD">
      <w:r>
        <w:t>Un objet Area sera composé de 4 coordonnées XY de la classe CoordXY qui représenteront le coin haut-gauche, haut-droit, bas-gauche et bas-droit.</w:t>
      </w:r>
    </w:p>
    <w:p w14:paraId="29DA7B74" w14:textId="1A507118" w:rsidR="008925DD" w:rsidRDefault="008925DD" w:rsidP="008925DD">
      <w:r>
        <w:t>L’utilité première de cette classe est de détecter les collisions</w:t>
      </w:r>
      <w:r w:rsidR="00FB5258">
        <w:t xml:space="preserve"> (</w:t>
      </w:r>
      <w:proofErr w:type="spellStart"/>
      <w:r w:rsidR="00FB5258" w:rsidRPr="00FB5258">
        <w:rPr>
          <w:rStyle w:val="CodeCar"/>
        </w:rPr>
        <w:t>Pipe.isHit</w:t>
      </w:r>
      <w:proofErr w:type="spellEnd"/>
      <w:r w:rsidR="00FB5258" w:rsidRPr="00FB5258">
        <w:rPr>
          <w:rStyle w:val="CodeCar"/>
        </w:rPr>
        <w:t>(</w:t>
      </w:r>
      <w:r w:rsidR="00B31462">
        <w:rPr>
          <w:rStyle w:val="CodeCar"/>
        </w:rPr>
        <w:t xml:space="preserve">Bird </w:t>
      </w:r>
      <w:proofErr w:type="spellStart"/>
      <w:r w:rsidR="00B31462">
        <w:rPr>
          <w:rStyle w:val="CodeCar"/>
        </w:rPr>
        <w:t>bird</w:t>
      </w:r>
      <w:proofErr w:type="spellEnd"/>
      <w:r w:rsidR="00FB5258" w:rsidRPr="00FB5258">
        <w:rPr>
          <w:rStyle w:val="CodeCar"/>
        </w:rPr>
        <w:t>)</w:t>
      </w:r>
      <w:r w:rsidR="00FB5258">
        <w:t>)</w:t>
      </w:r>
      <w:r>
        <w:t>.</w:t>
      </w:r>
      <w:r w:rsidRPr="008925DD">
        <w:t xml:space="preserve"> </w:t>
      </w:r>
    </w:p>
    <w:p w14:paraId="610E2A08" w14:textId="13845635" w:rsidR="008925DD" w:rsidRDefault="008925DD" w:rsidP="008925DD">
      <w:r>
        <w:t>Si un des 4 coins de l’oiseau se trouve entre deux points horizontaux et deux points verticaux, cela signifie que l’oiseau a touché une tuyau</w:t>
      </w:r>
    </w:p>
    <w:p w14:paraId="2554A120" w14:textId="19930063" w:rsidR="008925DD" w:rsidRDefault="00F81516">
      <w:r>
        <w:rPr>
          <w:noProof/>
        </w:rPr>
        <mc:AlternateContent>
          <mc:Choice Requires="wps">
            <w:drawing>
              <wp:anchor distT="0" distB="0" distL="114300" distR="114300" simplePos="0" relativeHeight="251665408" behindDoc="0" locked="0" layoutInCell="1" allowOverlap="1" wp14:anchorId="6AEA5BFE" wp14:editId="06BAEA4E">
                <wp:simplePos x="0" y="0"/>
                <wp:positionH relativeFrom="column">
                  <wp:posOffset>3494101</wp:posOffset>
                </wp:positionH>
                <wp:positionV relativeFrom="paragraph">
                  <wp:posOffset>1577478</wp:posOffset>
                </wp:positionV>
                <wp:extent cx="2281555" cy="635"/>
                <wp:effectExtent l="0" t="0" r="4445" b="8255"/>
                <wp:wrapSquare wrapText="bothSides"/>
                <wp:docPr id="8" name="Zone de texte 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F54F1B0" w14:textId="2F91FE53" w:rsidR="00695A19" w:rsidRPr="00333A22" w:rsidRDefault="00695A19" w:rsidP="003C21C6">
                            <w:pPr>
                              <w:pStyle w:val="Lgende"/>
                              <w:jc w:val="center"/>
                              <w:rPr>
                                <w:noProof/>
                                <w:sz w:val="24"/>
                              </w:rPr>
                            </w:pPr>
                            <w:r>
                              <w:t xml:space="preserve">Figure </w:t>
                            </w:r>
                            <w:r w:rsidR="00FD728F">
                              <w:fldChar w:fldCharType="begin"/>
                            </w:r>
                            <w:r w:rsidR="00FD728F">
                              <w:instrText xml:space="preserve"> SEQ Figure \* ARABIC </w:instrText>
                            </w:r>
                            <w:r w:rsidR="00FD728F">
                              <w:fldChar w:fldCharType="separate"/>
                            </w:r>
                            <w:r w:rsidR="00B9142F">
                              <w:rPr>
                                <w:noProof/>
                              </w:rPr>
                              <w:t>1</w:t>
                            </w:r>
                            <w:r w:rsidR="00FD728F">
                              <w:rPr>
                                <w:noProof/>
                              </w:rPr>
                              <w:fldChar w:fldCharType="end"/>
                            </w:r>
                            <w:r>
                              <w:t xml:space="preserve"> Fonctionnement de base </w:t>
                            </w:r>
                            <w:proofErr w:type="gramStart"/>
                            <w:r>
                              <w:t>de Area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EA5BFE" id="_x0000_t202" coordsize="21600,21600" o:spt="202" path="m,l,21600r21600,l21600,xe">
                <v:stroke joinstyle="miter"/>
                <v:path gradientshapeok="t" o:connecttype="rect"/>
              </v:shapetype>
              <v:shape id="Zone de texte 8" o:spid="_x0000_s1032" type="#_x0000_t202" style="position:absolute;margin-left:275.15pt;margin-top:124.2pt;width:179.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5sMwIAAGk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" stroked="f">
                <v:textbox style="mso-fit-shape-to-text:t" inset="0,0,0,0">
                  <w:txbxContent>
                    <w:p w14:paraId="6F54F1B0" w14:textId="2F91FE53" w:rsidR="00695A19" w:rsidRPr="00333A22" w:rsidRDefault="00695A19" w:rsidP="003C21C6">
                      <w:pPr>
                        <w:pStyle w:val="Lgende"/>
                        <w:jc w:val="center"/>
                        <w:rPr>
                          <w:noProof/>
                          <w:sz w:val="24"/>
                        </w:rPr>
                      </w:pPr>
                      <w:r>
                        <w:t xml:space="preserve">Figure </w:t>
                      </w:r>
                      <w:r w:rsidR="00FD728F">
                        <w:fldChar w:fldCharType="begin"/>
                      </w:r>
                      <w:r w:rsidR="00FD728F">
                        <w:instrText xml:space="preserve"> SEQ Figure \* ARABIC </w:instrText>
                      </w:r>
                      <w:r w:rsidR="00FD728F">
                        <w:fldChar w:fldCharType="separate"/>
                      </w:r>
                      <w:r w:rsidR="00B9142F">
                        <w:rPr>
                          <w:noProof/>
                        </w:rPr>
                        <w:t>1</w:t>
                      </w:r>
                      <w:r w:rsidR="00FD728F">
                        <w:rPr>
                          <w:noProof/>
                        </w:rPr>
                        <w:fldChar w:fldCharType="end"/>
                      </w:r>
                      <w:r>
                        <w:t xml:space="preserve"> Fonctionnement de base </w:t>
                      </w:r>
                      <w:proofErr w:type="gramStart"/>
                      <w:r>
                        <w:t>de Area</w:t>
                      </w:r>
                      <w:proofErr w:type="gramEnd"/>
                    </w:p>
                  </w:txbxContent>
                </v:textbox>
                <w10:wrap type="square"/>
              </v:shape>
            </w:pict>
          </mc:Fallback>
        </mc:AlternateContent>
      </w:r>
      <w:r w:rsidR="008925DD">
        <w:br w:type="page"/>
      </w:r>
    </w:p>
    <w:p w14:paraId="7B369953" w14:textId="2F34BF9F" w:rsidR="00550DEF" w:rsidRDefault="00550DEF" w:rsidP="008925DD">
      <w:pPr>
        <w:pStyle w:val="Titre2"/>
      </w:pPr>
      <w:bookmarkStart w:id="9" w:name="_Toc57706181"/>
      <w:r>
        <w:t>Gestion du temps et des frames</w:t>
      </w:r>
      <w:bookmarkEnd w:id="9"/>
    </w:p>
    <w:p w14:paraId="78A3B617" w14:textId="0004193E" w:rsidR="00EB46B9" w:rsidRDefault="00EB46B9" w:rsidP="00EB46B9">
      <w:pPr>
        <w:pStyle w:val="Code"/>
      </w:pPr>
      <w:r>
        <w:t>Main.java</w:t>
      </w:r>
    </w:p>
    <w:p w14:paraId="38490BA8" w14:textId="77777777" w:rsidR="00051ED4" w:rsidRPr="00EB46B9" w:rsidRDefault="00051ED4" w:rsidP="00051ED4"/>
    <w:p w14:paraId="126E36CA" w14:textId="7B2F48BB" w:rsidR="00EB46B9" w:rsidRDefault="00EB46B9" w:rsidP="00051ED4">
      <w:pPr>
        <w:pStyle w:val="Titre3"/>
      </w:pPr>
      <w:bookmarkStart w:id="10" w:name="_Toc57706182"/>
      <w:r>
        <w:t>Création</w:t>
      </w:r>
      <w:bookmarkEnd w:id="10"/>
    </w:p>
    <w:p w14:paraId="7A2049DD" w14:textId="179CB9C7" w:rsidR="00550DEF" w:rsidRDefault="00550DEF" w:rsidP="00550DEF">
      <w:r>
        <w:t>Lors de la création de la scène</w:t>
      </w:r>
      <w:r w:rsidR="00051ED4">
        <w:t xml:space="preserve"> (</w:t>
      </w:r>
      <w:r w:rsidR="00051ED4" w:rsidRPr="00051ED4">
        <w:rPr>
          <w:rStyle w:val="CodeCar"/>
        </w:rPr>
        <w:t>createContent()</w:t>
      </w:r>
      <w:r w:rsidR="00051ED4" w:rsidRPr="00051ED4">
        <w:t>)</w:t>
      </w:r>
      <w:r>
        <w:t>, on lui assigne une timeline.</w:t>
      </w:r>
    </w:p>
    <w:p w14:paraId="23E1CC3F" w14:textId="7A87C29D" w:rsidR="00550DEF" w:rsidRDefault="00EB46B9" w:rsidP="00550DEF">
      <w:r>
        <w:t>Chaque seconde,</w:t>
      </w:r>
      <w:r w:rsidR="00550DEF">
        <w:t xml:space="preserve"> </w:t>
      </w:r>
      <w:r>
        <w:t xml:space="preserve">elle </w:t>
      </w:r>
      <w:r w:rsidR="00550DEF">
        <w:t>fait quelque chose</w:t>
      </w:r>
      <w:r w:rsidR="00896D48">
        <w:t xml:space="preserve">, </w:t>
      </w:r>
      <w:r w:rsidR="00550DEF">
        <w:t xml:space="preserve">ici </w:t>
      </w:r>
      <w:r w:rsidR="00550DEF" w:rsidRPr="00550DEF">
        <w:rPr>
          <w:rStyle w:val="CodeCar"/>
        </w:rPr>
        <w:t>update()</w:t>
      </w:r>
      <w:r>
        <w:t>)</w:t>
      </w:r>
      <w:r w:rsidR="00550DEF">
        <w:t xml:space="preserve">, on règle son cycle comme </w:t>
      </w:r>
      <w:r w:rsidRPr="00EB46B9">
        <w:rPr>
          <w:rStyle w:val="CodeCar"/>
        </w:rPr>
        <w:t>Animation.INDEFINITE</w:t>
      </w:r>
      <w:r w:rsidRPr="00EB46B9">
        <w:t xml:space="preserve"> pour la faire tourner à vie, à moins de l’arrêter manuellement</w:t>
      </w:r>
      <w:r>
        <w:t xml:space="preserve">, on la lance et on règle sa vitesse à 60, comme ça on arrive à 60 </w:t>
      </w:r>
      <w:r w:rsidRPr="00EB46B9">
        <w:rPr>
          <w:rStyle w:val="CodeCar"/>
        </w:rPr>
        <w:t>update()</w:t>
      </w:r>
      <w:r>
        <w:t xml:space="preserve"> par seconde, donc 60 images par secondes.</w:t>
      </w:r>
    </w:p>
    <w:p w14:paraId="4D10C9EF" w14:textId="1675A58C" w:rsidR="00EB46B9" w:rsidRDefault="00EB46B9" w:rsidP="00EB46B9">
      <w:pPr>
        <w:pStyle w:val="Code"/>
        <w:rPr>
          <w:color w:val="A6B2C0"/>
          <w:lang w:eastAsia="fr-CH"/>
        </w:rPr>
      </w:pPr>
      <w:r w:rsidRPr="00EB46B9">
        <w:rPr>
          <w:i/>
          <w:iCs/>
          <w:lang w:eastAsia="fr-CH"/>
        </w:rPr>
        <w:t>//Timer basé sur 1 seconde</w:t>
      </w:r>
      <w:r w:rsidRPr="00EB46B9">
        <w:rPr>
          <w:i/>
          <w:iCs/>
          <w:lang w:eastAsia="fr-CH"/>
        </w:rPr>
        <w:br/>
      </w:r>
      <w:r w:rsidRPr="00EB46B9">
        <w:rPr>
          <w:color w:val="E5C17C"/>
          <w:lang w:eastAsia="fr-CH"/>
        </w:rPr>
        <w:t xml:space="preserve">Timeline </w:t>
      </w:r>
      <w:proofErr w:type="spellStart"/>
      <w:r w:rsidRPr="00EB46B9">
        <w:rPr>
          <w:color w:val="D19A66"/>
          <w:lang w:eastAsia="fr-CH"/>
        </w:rPr>
        <w:t>timeline</w:t>
      </w:r>
      <w:proofErr w:type="spellEnd"/>
      <w:r w:rsidRPr="00EB46B9">
        <w:rPr>
          <w:color w:val="D19A66"/>
          <w:lang w:eastAsia="fr-CH"/>
        </w:rPr>
        <w:t xml:space="preserve"> </w:t>
      </w:r>
      <w:r w:rsidRPr="00EB46B9">
        <w:rPr>
          <w:color w:val="61AFEF"/>
          <w:lang w:eastAsia="fr-CH"/>
        </w:rPr>
        <w:t xml:space="preserve">= </w:t>
      </w:r>
      <w:r w:rsidRPr="00EB46B9">
        <w:rPr>
          <w:i/>
          <w:iCs/>
          <w:color w:val="C679DD"/>
          <w:lang w:eastAsia="fr-CH"/>
        </w:rPr>
        <w:t xml:space="preserve">new </w:t>
      </w:r>
      <w:r w:rsidRPr="00EB46B9">
        <w:rPr>
          <w:color w:val="61AEEF"/>
          <w:lang w:eastAsia="fr-CH"/>
        </w:rPr>
        <w:t>Timeline</w:t>
      </w:r>
      <w:r w:rsidRPr="00EB46B9">
        <w:rPr>
          <w:color w:val="A6B2C0"/>
          <w:lang w:eastAsia="fr-CH"/>
        </w:rPr>
        <w:t>(</w:t>
      </w:r>
      <w:r w:rsidRPr="00EB46B9">
        <w:rPr>
          <w:i/>
          <w:iCs/>
          <w:color w:val="C679DD"/>
          <w:lang w:eastAsia="fr-CH"/>
        </w:rPr>
        <w:t xml:space="preserve">new </w:t>
      </w:r>
      <w:proofErr w:type="spellStart"/>
      <w:r w:rsidRPr="00EB46B9">
        <w:rPr>
          <w:color w:val="61AEEF"/>
          <w:lang w:eastAsia="fr-CH"/>
        </w:rPr>
        <w:t>KeyFrame</w:t>
      </w:r>
      <w:proofErr w:type="spellEnd"/>
      <w:r w:rsidRPr="00EB46B9">
        <w:rPr>
          <w:color w:val="A6B2C0"/>
          <w:lang w:eastAsia="fr-CH"/>
        </w:rPr>
        <w:t>(</w:t>
      </w:r>
      <w:proofErr w:type="spellStart"/>
      <w:r w:rsidRPr="00EB46B9">
        <w:rPr>
          <w:color w:val="E5C17C"/>
          <w:lang w:eastAsia="fr-CH"/>
        </w:rPr>
        <w:t>Duration</w:t>
      </w:r>
      <w:r w:rsidRPr="00EB46B9">
        <w:rPr>
          <w:color w:val="A6B2C0"/>
          <w:lang w:eastAsia="fr-CH"/>
        </w:rPr>
        <w:t>.</w:t>
      </w:r>
      <w:r w:rsidRPr="00EB46B9">
        <w:rPr>
          <w:i/>
          <w:iCs/>
          <w:color w:val="61AEEF"/>
          <w:lang w:eastAsia="fr-CH"/>
        </w:rPr>
        <w:t>seconds</w:t>
      </w:r>
      <w:proofErr w:type="spellEnd"/>
      <w:r w:rsidRPr="00EB46B9">
        <w:rPr>
          <w:color w:val="A6B2C0"/>
          <w:lang w:eastAsia="fr-CH"/>
        </w:rPr>
        <w:t>(</w:t>
      </w:r>
      <w:r w:rsidRPr="00EB46B9">
        <w:rPr>
          <w:color w:val="D19A66"/>
          <w:lang w:eastAsia="fr-CH"/>
        </w:rPr>
        <w:t>1</w:t>
      </w:r>
      <w:r w:rsidRPr="00EB46B9">
        <w:rPr>
          <w:color w:val="A6B2C0"/>
          <w:lang w:eastAsia="fr-CH"/>
        </w:rPr>
        <w:t xml:space="preserve">), </w:t>
      </w:r>
      <w:proofErr w:type="spellStart"/>
      <w:r w:rsidRPr="00EB46B9">
        <w:rPr>
          <w:color w:val="ABB2BF"/>
          <w:lang w:eastAsia="fr-CH"/>
        </w:rPr>
        <w:t>event</w:t>
      </w:r>
      <w:proofErr w:type="spellEnd"/>
      <w:r w:rsidRPr="00EB46B9">
        <w:rPr>
          <w:color w:val="ABB2BF"/>
          <w:lang w:eastAsia="fr-CH"/>
        </w:rPr>
        <w:t xml:space="preserve"> -&gt; </w:t>
      </w:r>
      <w:r w:rsidRPr="00EB46B9">
        <w:rPr>
          <w:color w:val="A6B2C0"/>
          <w:lang w:eastAsia="fr-CH"/>
        </w:rPr>
        <w:t>{</w:t>
      </w:r>
      <w:r w:rsidRPr="00EB46B9">
        <w:rPr>
          <w:color w:val="A6B2C0"/>
          <w:lang w:eastAsia="fr-CH"/>
        </w:rPr>
        <w:br/>
        <w:t xml:space="preserve">    </w:t>
      </w:r>
      <w:r w:rsidRPr="00EB46B9">
        <w:rPr>
          <w:color w:val="61AEEF"/>
          <w:lang w:eastAsia="fr-CH"/>
        </w:rPr>
        <w:t>update</w:t>
      </w:r>
      <w:r w:rsidRPr="00EB46B9">
        <w:rPr>
          <w:color w:val="A6B2C0"/>
          <w:lang w:eastAsia="fr-CH"/>
        </w:rPr>
        <w:t>();</w:t>
      </w:r>
      <w:r w:rsidRPr="00EB46B9">
        <w:rPr>
          <w:color w:val="A6B2C0"/>
          <w:lang w:eastAsia="fr-CH"/>
        </w:rPr>
        <w:br/>
        <w:t>}));</w:t>
      </w:r>
      <w:r w:rsidRPr="00EB46B9">
        <w:rPr>
          <w:color w:val="A6B2C0"/>
          <w:lang w:eastAsia="fr-CH"/>
        </w:rPr>
        <w:br/>
      </w:r>
      <w:r w:rsidRPr="00EB46B9">
        <w:rPr>
          <w:i/>
          <w:iCs/>
          <w:lang w:eastAsia="fr-CH"/>
        </w:rPr>
        <w:t>//nombre de fois qu'elle se répète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setCycleCount</w:t>
      </w:r>
      <w:proofErr w:type="spellEnd"/>
      <w:r w:rsidRPr="00EB46B9">
        <w:rPr>
          <w:color w:val="A6B2C0"/>
          <w:lang w:eastAsia="fr-CH"/>
        </w:rPr>
        <w:t>(</w:t>
      </w:r>
      <w:r w:rsidRPr="00EB46B9">
        <w:rPr>
          <w:color w:val="98C379"/>
          <w:lang w:eastAsia="fr-CH"/>
        </w:rPr>
        <w:t>Animation</w:t>
      </w:r>
      <w:r w:rsidRPr="00EB46B9">
        <w:rPr>
          <w:color w:val="A6B2C0"/>
          <w:lang w:eastAsia="fr-CH"/>
        </w:rPr>
        <w:t>.</w:t>
      </w:r>
      <w:r w:rsidRPr="00EB46B9">
        <w:rPr>
          <w:color w:val="D19A66"/>
          <w:lang w:eastAsia="fr-CH"/>
        </w:rPr>
        <w:t>INDEFINITE</w:t>
      </w:r>
      <w:r w:rsidRPr="00EB46B9">
        <w:rPr>
          <w:color w:val="A6B2C0"/>
          <w:lang w:eastAsia="fr-CH"/>
        </w:rPr>
        <w:t>);</w:t>
      </w:r>
      <w:r w:rsidRPr="00EB46B9">
        <w:rPr>
          <w:color w:val="A6B2C0"/>
          <w:lang w:eastAsia="fr-CH"/>
        </w:rPr>
        <w:br/>
      </w:r>
      <w:r w:rsidRPr="00EB46B9">
        <w:rPr>
          <w:i/>
          <w:iCs/>
          <w:lang w:eastAsia="fr-CH"/>
        </w:rPr>
        <w:t>//lancer la timeline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play</w:t>
      </w:r>
      <w:proofErr w:type="spellEnd"/>
      <w:r w:rsidRPr="00EB46B9">
        <w:rPr>
          <w:color w:val="A6B2C0"/>
          <w:lang w:eastAsia="fr-CH"/>
        </w:rPr>
        <w:t>();</w:t>
      </w:r>
      <w:r w:rsidRPr="00EB46B9">
        <w:rPr>
          <w:color w:val="A6B2C0"/>
          <w:lang w:eastAsia="fr-CH"/>
        </w:rPr>
        <w:br/>
      </w:r>
      <w:r w:rsidRPr="00EB46B9">
        <w:rPr>
          <w:i/>
          <w:iCs/>
          <w:lang w:eastAsia="fr-CH"/>
        </w:rPr>
        <w:t>// vitesse 60 = 60 images par seconde</w:t>
      </w:r>
      <w:r w:rsidRPr="00EB46B9">
        <w:rPr>
          <w:i/>
          <w:iCs/>
          <w:lang w:eastAsia="fr-CH"/>
        </w:rPr>
        <w:br/>
      </w:r>
      <w:proofErr w:type="spellStart"/>
      <w:r w:rsidRPr="00EB46B9">
        <w:rPr>
          <w:color w:val="D19A66"/>
          <w:lang w:eastAsia="fr-CH"/>
        </w:rPr>
        <w:t>timeline</w:t>
      </w:r>
      <w:r w:rsidRPr="00EB46B9">
        <w:rPr>
          <w:color w:val="A6B2C0"/>
          <w:lang w:eastAsia="fr-CH"/>
        </w:rPr>
        <w:t>.</w:t>
      </w:r>
      <w:r w:rsidRPr="00EB46B9">
        <w:rPr>
          <w:color w:val="61AEEF"/>
          <w:lang w:eastAsia="fr-CH"/>
        </w:rPr>
        <w:t>setRate</w:t>
      </w:r>
      <w:proofErr w:type="spellEnd"/>
      <w:r w:rsidRPr="00EB46B9">
        <w:rPr>
          <w:color w:val="A6B2C0"/>
          <w:lang w:eastAsia="fr-CH"/>
        </w:rPr>
        <w:t>(</w:t>
      </w:r>
      <w:r w:rsidRPr="00EB46B9">
        <w:rPr>
          <w:color w:val="D19A66"/>
          <w:lang w:eastAsia="fr-CH"/>
        </w:rPr>
        <w:t>60</w:t>
      </w:r>
      <w:r w:rsidRPr="00EB46B9">
        <w:rPr>
          <w:color w:val="A6B2C0"/>
          <w:lang w:eastAsia="fr-CH"/>
        </w:rPr>
        <w:t>);</w:t>
      </w:r>
    </w:p>
    <w:p w14:paraId="0861C83A" w14:textId="5A970AF0" w:rsidR="00476204" w:rsidRDefault="00476204">
      <w:pPr>
        <w:rPr>
          <w:lang w:eastAsia="fr-CH"/>
        </w:rPr>
      </w:pPr>
    </w:p>
    <w:p w14:paraId="28D8086D" w14:textId="0F7B1552" w:rsidR="00550DEF" w:rsidRDefault="00EB46B9" w:rsidP="00051ED4">
      <w:pPr>
        <w:pStyle w:val="Titre3"/>
      </w:pPr>
      <w:bookmarkStart w:id="11" w:name="_Toc57706183"/>
      <w:r>
        <w:t>Gestion</w:t>
      </w:r>
      <w:bookmarkEnd w:id="11"/>
    </w:p>
    <w:p w14:paraId="7FED9DD0" w14:textId="2C94EBB5" w:rsidR="00EB46B9" w:rsidRDefault="00EB46B9" w:rsidP="00EB46B9">
      <w:r>
        <w:t>Deux variable</w:t>
      </w:r>
      <w:r w:rsidR="00896D48">
        <w:t>s</w:t>
      </w:r>
      <w:r>
        <w:t xml:space="preserve"> sont à disposition au besoin</w:t>
      </w:r>
    </w:p>
    <w:p w14:paraId="59C75C60" w14:textId="77777777" w:rsidR="00EB46B9" w:rsidRPr="00EB46B9" w:rsidRDefault="00EB46B9" w:rsidP="00EB46B9">
      <w:pPr>
        <w:pStyle w:val="Code"/>
        <w:rPr>
          <w:color w:val="ABB2BF"/>
          <w:lang w:eastAsia="fr-CH"/>
        </w:rPr>
      </w:pPr>
      <w:r w:rsidRPr="00EB46B9">
        <w:rPr>
          <w:lang w:eastAsia="fr-CH"/>
        </w:rPr>
        <w:t>//Indice de temps, 1 = 60 frame</w:t>
      </w:r>
      <w:r w:rsidRPr="00EB46B9">
        <w:rPr>
          <w:lang w:eastAsia="fr-CH"/>
        </w:rPr>
        <w:br/>
      </w:r>
      <w:proofErr w:type="spellStart"/>
      <w:r w:rsidRPr="00EB46B9">
        <w:rPr>
          <w:color w:val="C679DD"/>
          <w:lang w:eastAsia="fr-CH"/>
        </w:rPr>
        <w:t>float</w:t>
      </w:r>
      <w:proofErr w:type="spellEnd"/>
      <w:r w:rsidRPr="00EB46B9">
        <w:rPr>
          <w:color w:val="C679DD"/>
          <w:lang w:eastAsia="fr-CH"/>
        </w:rPr>
        <w:t xml:space="preserve"> </w:t>
      </w:r>
      <w:r w:rsidRPr="00EB46B9">
        <w:rPr>
          <w:color w:val="E06C75"/>
          <w:lang w:eastAsia="fr-CH"/>
        </w:rPr>
        <w:t xml:space="preserve">t </w:t>
      </w:r>
      <w:r w:rsidRPr="00EB46B9">
        <w:rPr>
          <w:color w:val="61AFEF"/>
          <w:lang w:eastAsia="fr-CH"/>
        </w:rPr>
        <w:t xml:space="preserve">= </w:t>
      </w:r>
      <w:r w:rsidRPr="00EB46B9">
        <w:rPr>
          <w:color w:val="D19A66"/>
          <w:lang w:eastAsia="fr-CH"/>
        </w:rPr>
        <w:t>0</w:t>
      </w:r>
      <w:r w:rsidRPr="00EB46B9">
        <w:rPr>
          <w:color w:val="A6B2C0"/>
          <w:lang w:eastAsia="fr-CH"/>
        </w:rPr>
        <w:t>;</w:t>
      </w:r>
      <w:r w:rsidRPr="00EB46B9">
        <w:rPr>
          <w:color w:val="A6B2C0"/>
          <w:lang w:eastAsia="fr-CH"/>
        </w:rPr>
        <w:br/>
      </w:r>
      <w:r w:rsidRPr="00EB46B9">
        <w:rPr>
          <w:lang w:eastAsia="fr-CH"/>
        </w:rPr>
        <w:t>//Indice de frame, 60 = 1 seconde</w:t>
      </w:r>
      <w:r w:rsidRPr="00EB46B9">
        <w:rPr>
          <w:lang w:eastAsia="fr-CH"/>
        </w:rPr>
        <w:br/>
      </w:r>
      <w:proofErr w:type="spellStart"/>
      <w:r w:rsidRPr="00EB46B9">
        <w:rPr>
          <w:color w:val="C679DD"/>
          <w:lang w:eastAsia="fr-CH"/>
        </w:rPr>
        <w:t>int</w:t>
      </w:r>
      <w:proofErr w:type="spellEnd"/>
      <w:r w:rsidRPr="00EB46B9">
        <w:rPr>
          <w:color w:val="C679DD"/>
          <w:lang w:eastAsia="fr-CH"/>
        </w:rPr>
        <w:t xml:space="preserve"> </w:t>
      </w:r>
      <w:r w:rsidRPr="00EB46B9">
        <w:rPr>
          <w:color w:val="E06C75"/>
          <w:lang w:eastAsia="fr-CH"/>
        </w:rPr>
        <w:t xml:space="preserve">frame </w:t>
      </w:r>
      <w:r w:rsidRPr="00EB46B9">
        <w:rPr>
          <w:color w:val="61AFEF"/>
          <w:lang w:eastAsia="fr-CH"/>
        </w:rPr>
        <w:t xml:space="preserve">= </w:t>
      </w:r>
      <w:r w:rsidRPr="00EB46B9">
        <w:rPr>
          <w:color w:val="D19A66"/>
          <w:lang w:eastAsia="fr-CH"/>
        </w:rPr>
        <w:t>0</w:t>
      </w:r>
      <w:r w:rsidRPr="00EB46B9">
        <w:rPr>
          <w:color w:val="A6B2C0"/>
          <w:lang w:eastAsia="fr-CH"/>
        </w:rPr>
        <w:t>;</w:t>
      </w:r>
    </w:p>
    <w:p w14:paraId="5CA34F4A" w14:textId="507E87DE" w:rsidR="00EB46B9" w:rsidRDefault="00EB46B9" w:rsidP="00EB46B9"/>
    <w:p w14:paraId="212F3E65" w14:textId="11B015BE" w:rsidR="00EB46B9" w:rsidRDefault="00EB46B9" w:rsidP="00EB46B9">
      <w:r>
        <w:t xml:space="preserve">Elles s’actualisent à chaque </w:t>
      </w:r>
      <w:r w:rsidRPr="00FB5258">
        <w:rPr>
          <w:rStyle w:val="CodeCar"/>
        </w:rPr>
        <w:t>update()</w:t>
      </w:r>
      <w:r>
        <w:t xml:space="preserve"> et donc représente</w:t>
      </w:r>
      <w:r w:rsidR="00896D48">
        <w:t>nt</w:t>
      </w:r>
      <w:r>
        <w:t xml:space="preserve"> chacune 1 seconde sous différentes formes</w:t>
      </w:r>
      <w:r w:rsidR="00896D48">
        <w:t>,</w:t>
      </w:r>
      <w:r>
        <w:t xml:space="preserve"> si par exemple nous souhaitons faire quelque chose toutes les 10 frames, ou toutes les 5 secondes.</w:t>
      </w:r>
    </w:p>
    <w:p w14:paraId="01784E53" w14:textId="220C682E" w:rsidR="00BE3D8E" w:rsidRDefault="00EB46B9" w:rsidP="00EB46B9">
      <w:pPr>
        <w:pStyle w:val="Code"/>
        <w:rPr>
          <w:color w:val="A6B2C0"/>
          <w:lang w:eastAsia="fr-CH"/>
        </w:rPr>
      </w:pPr>
      <w:r w:rsidRPr="00EB46B9">
        <w:rPr>
          <w:lang w:eastAsia="fr-CH"/>
        </w:rPr>
        <w:t>//Incrémentation des indice de frame et de temps</w:t>
      </w:r>
      <w:r w:rsidRPr="00EB46B9">
        <w:rPr>
          <w:lang w:eastAsia="fr-CH"/>
        </w:rPr>
        <w:br/>
        <w:t>//Quand t atteint 1, une seconde sera écoulée</w:t>
      </w:r>
      <w:r w:rsidRPr="00EB46B9">
        <w:rPr>
          <w:lang w:eastAsia="fr-CH"/>
        </w:rPr>
        <w:br/>
        <w:t>//Quand frame atteint 60, une seconde sera écoulée</w:t>
      </w:r>
      <w:r w:rsidRPr="00EB46B9">
        <w:rPr>
          <w:lang w:eastAsia="fr-CH"/>
        </w:rPr>
        <w:br/>
      </w:r>
      <w:r w:rsidRPr="00EB46B9">
        <w:rPr>
          <w:color w:val="E06C75"/>
          <w:lang w:eastAsia="fr-CH"/>
        </w:rPr>
        <w:t xml:space="preserve">t </w:t>
      </w:r>
      <w:r w:rsidRPr="00EB46B9">
        <w:rPr>
          <w:color w:val="61AFEF"/>
          <w:lang w:eastAsia="fr-CH"/>
        </w:rPr>
        <w:t xml:space="preserve">+= </w:t>
      </w:r>
      <w:r w:rsidRPr="00EB46B9">
        <w:rPr>
          <w:color w:val="D19A66"/>
          <w:lang w:eastAsia="fr-CH"/>
        </w:rPr>
        <w:t>0.016</w:t>
      </w:r>
      <w:r w:rsidRPr="00EB46B9">
        <w:rPr>
          <w:color w:val="A6B2C0"/>
          <w:lang w:eastAsia="fr-CH"/>
        </w:rPr>
        <w:t>;</w:t>
      </w:r>
      <w:r w:rsidRPr="00EB46B9">
        <w:rPr>
          <w:color w:val="A6B2C0"/>
          <w:lang w:eastAsia="fr-CH"/>
        </w:rPr>
        <w:br/>
      </w:r>
      <w:r w:rsidRPr="00EB46B9">
        <w:rPr>
          <w:color w:val="E06C75"/>
          <w:lang w:eastAsia="fr-CH"/>
        </w:rPr>
        <w:t>frame</w:t>
      </w:r>
      <w:r w:rsidRPr="00EB46B9">
        <w:rPr>
          <w:color w:val="61AFEF"/>
          <w:lang w:eastAsia="fr-CH"/>
        </w:rPr>
        <w:t>++</w:t>
      </w:r>
      <w:r w:rsidRPr="00EB46B9">
        <w:rPr>
          <w:color w:val="A6B2C0"/>
          <w:lang w:eastAsia="fr-CH"/>
        </w:rPr>
        <w:t>;</w:t>
      </w:r>
    </w:p>
    <w:p w14:paraId="510576D0" w14:textId="77777777" w:rsidR="00BE3D8E" w:rsidRDefault="00BE3D8E">
      <w:pPr>
        <w:rPr>
          <w:rFonts w:ascii="Consolas" w:hAnsi="Consolas" w:cs="Arial"/>
          <w:color w:val="A6B2C0"/>
          <w:szCs w:val="24"/>
          <w:lang w:eastAsia="fr-CH"/>
        </w:rPr>
      </w:pPr>
      <w:r>
        <w:rPr>
          <w:color w:val="A6B2C0"/>
          <w:lang w:eastAsia="fr-CH"/>
        </w:rPr>
        <w:br w:type="page"/>
      </w:r>
    </w:p>
    <w:p w14:paraId="405F45FA" w14:textId="12740992" w:rsidR="00EB46B9" w:rsidRDefault="00BE3D8E" w:rsidP="00BE3D8E">
      <w:pPr>
        <w:pStyle w:val="Titre2"/>
        <w:rPr>
          <w:lang w:eastAsia="fr-CH"/>
        </w:rPr>
      </w:pPr>
      <w:bookmarkStart w:id="12" w:name="_Toc57706184"/>
      <w:r>
        <w:rPr>
          <w:lang w:eastAsia="fr-CH"/>
        </w:rPr>
        <w:t>Les sauts fluides</w:t>
      </w:r>
      <w:bookmarkEnd w:id="12"/>
    </w:p>
    <w:p w14:paraId="089FD9F8" w14:textId="10DD3C84" w:rsidR="00BE3D8E" w:rsidRDefault="00BE3D8E" w:rsidP="00BE3D8E">
      <w:pPr>
        <w:pStyle w:val="Code"/>
        <w:rPr>
          <w:lang w:eastAsia="fr-CH"/>
        </w:rPr>
      </w:pPr>
      <w:r>
        <w:rPr>
          <w:lang w:eastAsia="fr-CH"/>
        </w:rPr>
        <w:t>Bird.java</w:t>
      </w:r>
    </w:p>
    <w:p w14:paraId="12675DD6" w14:textId="2A3F49FD" w:rsidR="00BE3D8E" w:rsidRDefault="00BE3D8E" w:rsidP="00BE3D8E">
      <w:pPr>
        <w:pStyle w:val="Code"/>
        <w:rPr>
          <w:lang w:eastAsia="fr-CH"/>
        </w:rPr>
      </w:pPr>
      <w:r>
        <w:rPr>
          <w:lang w:eastAsia="fr-CH"/>
        </w:rPr>
        <w:t>Main.java</w:t>
      </w:r>
    </w:p>
    <w:p w14:paraId="62A0F541" w14:textId="77777777" w:rsidR="00BE3D8E" w:rsidRPr="00BE3D8E" w:rsidRDefault="00BE3D8E" w:rsidP="00BE3D8E">
      <w:pPr>
        <w:rPr>
          <w:lang w:eastAsia="fr-CH"/>
        </w:rPr>
      </w:pPr>
    </w:p>
    <w:p w14:paraId="546146F0" w14:textId="4E585C50" w:rsidR="00BE3D8E" w:rsidRDefault="00BE3D8E" w:rsidP="00BE3D8E">
      <w:pPr>
        <w:rPr>
          <w:lang w:eastAsia="fr-CH"/>
        </w:rPr>
      </w:pPr>
      <w:r>
        <w:rPr>
          <w:lang w:eastAsia="fr-CH"/>
        </w:rPr>
        <w:t>Trois paramètres entre en compte concernant les sauts fluides  :</w:t>
      </w:r>
    </w:p>
    <w:p w14:paraId="2EDA593B" w14:textId="13F54667" w:rsidR="00BE3D8E" w:rsidRDefault="00BE3D8E" w:rsidP="00BE3D8E">
      <w:pPr>
        <w:pStyle w:val="Paragraphedeliste"/>
        <w:numPr>
          <w:ilvl w:val="0"/>
          <w:numId w:val="13"/>
        </w:numPr>
        <w:rPr>
          <w:lang w:eastAsia="fr-CH"/>
        </w:rPr>
      </w:pPr>
      <w:r>
        <w:rPr>
          <w:lang w:eastAsia="fr-CH"/>
        </w:rPr>
        <w:t>La gravité (</w:t>
      </w:r>
      <w:proofErr w:type="spellStart"/>
      <w:r w:rsidRPr="00BE3D8E">
        <w:rPr>
          <w:rStyle w:val="CodeCar"/>
        </w:rPr>
        <w:t>Main.</w:t>
      </w:r>
      <w:r w:rsidRPr="00BE3D8E">
        <w:rPr>
          <w:rStyle w:val="CodeCar"/>
          <w:lang w:eastAsia="fr-CH"/>
        </w:rPr>
        <w:t>BIRD_GARVITY</w:t>
      </w:r>
      <w:proofErr w:type="spellEnd"/>
      <w:r>
        <w:rPr>
          <w:lang w:eastAsia="fr-CH"/>
        </w:rPr>
        <w:t>)</w:t>
      </w:r>
    </w:p>
    <w:p w14:paraId="5F645DEC" w14:textId="0C2C4EA4" w:rsidR="00BE3D8E" w:rsidRDefault="00BE3D8E" w:rsidP="00BE3D8E">
      <w:pPr>
        <w:pStyle w:val="Paragraphedeliste"/>
        <w:numPr>
          <w:ilvl w:val="0"/>
          <w:numId w:val="13"/>
        </w:numPr>
        <w:rPr>
          <w:lang w:eastAsia="fr-CH"/>
        </w:rPr>
      </w:pPr>
      <w:r>
        <w:rPr>
          <w:lang w:eastAsia="fr-CH"/>
        </w:rPr>
        <w:t>La vitesse de pointe (</w:t>
      </w:r>
      <w:proofErr w:type="spellStart"/>
      <w:r w:rsidRPr="00BE3D8E">
        <w:rPr>
          <w:rStyle w:val="CodeCar"/>
        </w:rPr>
        <w:t>Bird.</w:t>
      </w:r>
      <w:r w:rsidRPr="00BE3D8E">
        <w:rPr>
          <w:rStyle w:val="CodeCar"/>
          <w:lang w:eastAsia="fr-CH"/>
        </w:rPr>
        <w:t>momentum</w:t>
      </w:r>
      <w:proofErr w:type="spellEnd"/>
      <w:r>
        <w:rPr>
          <w:lang w:eastAsia="fr-CH"/>
        </w:rPr>
        <w:t>)</w:t>
      </w:r>
    </w:p>
    <w:p w14:paraId="238CD556" w14:textId="5CEFBA77" w:rsidR="00BE3D8E" w:rsidRDefault="00BE3D8E" w:rsidP="00BE3D8E">
      <w:pPr>
        <w:pStyle w:val="Paragraphedeliste"/>
        <w:numPr>
          <w:ilvl w:val="0"/>
          <w:numId w:val="13"/>
        </w:numPr>
        <w:rPr>
          <w:lang w:eastAsia="fr-CH"/>
        </w:rPr>
      </w:pPr>
      <w:r>
        <w:rPr>
          <w:lang w:eastAsia="fr-CH"/>
        </w:rPr>
        <w:t xml:space="preserve">La perte de vitesse (gérée en modifiant </w:t>
      </w:r>
      <w:proofErr w:type="spellStart"/>
      <w:r w:rsidRPr="00BE3D8E">
        <w:rPr>
          <w:rStyle w:val="CodeCar"/>
          <w:lang w:eastAsia="fr-CH"/>
        </w:rPr>
        <w:t>momentum</w:t>
      </w:r>
      <w:proofErr w:type="spellEnd"/>
      <w:r>
        <w:rPr>
          <w:lang w:eastAsia="fr-CH"/>
        </w:rPr>
        <w:t xml:space="preserve"> dans </w:t>
      </w:r>
      <w:proofErr w:type="spellStart"/>
      <w:r w:rsidRPr="00BE3D8E">
        <w:rPr>
          <w:rStyle w:val="CodeCar"/>
          <w:lang w:eastAsia="fr-CH"/>
        </w:rPr>
        <w:t>Bird.smoothFlap</w:t>
      </w:r>
      <w:proofErr w:type="spellEnd"/>
      <w:r>
        <w:rPr>
          <w:lang w:eastAsia="fr-CH"/>
        </w:rPr>
        <w:t>)</w:t>
      </w:r>
    </w:p>
    <w:p w14:paraId="73D158BE" w14:textId="4788BCB7" w:rsidR="00FB5258" w:rsidRDefault="00FB5258" w:rsidP="00FB5258">
      <w:pPr>
        <w:rPr>
          <w:lang w:eastAsia="fr-CH"/>
        </w:rPr>
      </w:pPr>
      <w:r>
        <w:rPr>
          <w:lang w:eastAsia="fr-CH"/>
        </w:rPr>
        <w:t>Le la vitesse de pointe doit toujours être de base supérieure à la gravité.</w:t>
      </w:r>
    </w:p>
    <w:p w14:paraId="63BC81C2" w14:textId="09C4DC9D" w:rsidR="00FB5258" w:rsidRDefault="00FB5258" w:rsidP="00FB5258">
      <w:pPr>
        <w:rPr>
          <w:lang w:eastAsia="fr-CH"/>
        </w:rPr>
      </w:pPr>
      <w:r>
        <w:rPr>
          <w:lang w:eastAsia="fr-CH"/>
        </w:rPr>
        <w:t>Au fil du temps, la perte de vitesse s’accumule jusqu’à ce que la gravité reprenne le dessus.</w:t>
      </w:r>
    </w:p>
    <w:p w14:paraId="1A6B5D78" w14:textId="3A57DDE3" w:rsidR="00403442" w:rsidRPr="00403442" w:rsidRDefault="00403442" w:rsidP="00403442">
      <w:pPr>
        <w:pStyle w:val="Code"/>
        <w:rPr>
          <w:color w:val="ABB2BF"/>
          <w:lang w:eastAsia="fr-CH"/>
        </w:rPr>
      </w:pPr>
      <w:r w:rsidRPr="00403442">
        <w:rPr>
          <w:i/>
          <w:iCs/>
          <w:color w:val="C679DD"/>
          <w:lang w:eastAsia="fr-CH"/>
        </w:rPr>
        <w:t xml:space="preserve">public </w:t>
      </w:r>
      <w:proofErr w:type="spellStart"/>
      <w:r w:rsidRPr="00403442">
        <w:rPr>
          <w:i/>
          <w:iCs/>
          <w:color w:val="C679DD"/>
          <w:lang w:eastAsia="fr-CH"/>
        </w:rPr>
        <w:t>void</w:t>
      </w:r>
      <w:proofErr w:type="spellEnd"/>
      <w:r w:rsidRPr="00403442">
        <w:rPr>
          <w:i/>
          <w:iCs/>
          <w:color w:val="C679DD"/>
          <w:lang w:eastAsia="fr-CH"/>
        </w:rPr>
        <w:t xml:space="preserve"> </w:t>
      </w:r>
      <w:proofErr w:type="spellStart"/>
      <w:r w:rsidRPr="00403442">
        <w:rPr>
          <w:color w:val="61AEEF"/>
          <w:lang w:eastAsia="fr-CH"/>
        </w:rPr>
        <w:t>smoothFlap</w:t>
      </w:r>
      <w:proofErr w:type="spellEnd"/>
      <w:r w:rsidRPr="00403442">
        <w:rPr>
          <w:color w:val="A6B2C0"/>
          <w:lang w:eastAsia="fr-CH"/>
        </w:rPr>
        <w:t>() {</w:t>
      </w:r>
      <w:r w:rsidRPr="00403442">
        <w:rPr>
          <w:color w:val="A6B2C0"/>
          <w:lang w:eastAsia="fr-CH"/>
        </w:rPr>
        <w:br/>
        <w:t xml:space="preserve">    </w:t>
      </w:r>
      <w:r w:rsidRPr="00403442">
        <w:rPr>
          <w:i/>
          <w:iCs/>
          <w:color w:val="C679DD"/>
          <w:lang w:eastAsia="fr-CH"/>
        </w:rPr>
        <w:t xml:space="preserve">if </w:t>
      </w:r>
      <w:r w:rsidRPr="00403442">
        <w:rPr>
          <w:color w:val="A6B2C0"/>
          <w:lang w:eastAsia="fr-CH"/>
        </w:rPr>
        <w:t>(</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&gt; </w:t>
      </w:r>
      <w:r w:rsidRPr="00403442">
        <w:rPr>
          <w:color w:val="D19A66"/>
          <w:lang w:eastAsia="fr-CH"/>
        </w:rPr>
        <w:t>0</w:t>
      </w:r>
      <w:r w:rsidRPr="00403442">
        <w:rPr>
          <w:color w:val="A6B2C0"/>
          <w:lang w:eastAsia="fr-CH"/>
        </w:rPr>
        <w:t>) {</w:t>
      </w:r>
      <w:r w:rsidRPr="00403442">
        <w:rPr>
          <w:color w:val="A6B2C0"/>
          <w:lang w:eastAsia="fr-CH"/>
        </w:rPr>
        <w:br/>
        <w:t xml:space="preserve">        </w:t>
      </w:r>
      <w:proofErr w:type="spellStart"/>
      <w:r w:rsidRPr="00403442">
        <w:rPr>
          <w:i/>
          <w:iCs/>
          <w:color w:val="E06C75"/>
          <w:lang w:eastAsia="fr-CH"/>
        </w:rPr>
        <w:t>this</w:t>
      </w:r>
      <w:r w:rsidRPr="00403442">
        <w:rPr>
          <w:color w:val="A6B2C0"/>
          <w:lang w:eastAsia="fr-CH"/>
        </w:rPr>
        <w:t>.</w:t>
      </w:r>
      <w:r w:rsidRPr="00403442">
        <w:rPr>
          <w:color w:val="61AEEF"/>
          <w:lang w:eastAsia="fr-CH"/>
        </w:rPr>
        <w:t>moveUp</w:t>
      </w:r>
      <w:proofErr w:type="spellEnd"/>
      <w:r w:rsidRPr="00403442">
        <w:rPr>
          <w:color w:val="A6B2C0"/>
          <w:lang w:eastAsia="fr-CH"/>
        </w:rPr>
        <w:t>((</w:t>
      </w:r>
      <w:proofErr w:type="spellStart"/>
      <w:r w:rsidRPr="00403442">
        <w:rPr>
          <w:i/>
          <w:iCs/>
          <w:color w:val="C679DD"/>
          <w:lang w:eastAsia="fr-CH"/>
        </w:rPr>
        <w:t>int</w:t>
      </w:r>
      <w:proofErr w:type="spellEnd"/>
      <w:r w:rsidRPr="00403442">
        <w:rPr>
          <w:color w:val="A6B2C0"/>
          <w:lang w:eastAsia="fr-CH"/>
        </w:rPr>
        <w:t xml:space="preserve">) </w:t>
      </w:r>
      <w:proofErr w:type="spellStart"/>
      <w:r w:rsidRPr="00403442">
        <w:rPr>
          <w:color w:val="E06C75"/>
          <w:lang w:eastAsia="fr-CH"/>
        </w:rPr>
        <w:t>momentum</w:t>
      </w:r>
      <w:proofErr w:type="spellEnd"/>
      <w:r w:rsidRPr="00403442">
        <w:rPr>
          <w:color w:val="A6B2C0"/>
          <w:lang w:eastAsia="fr-CH"/>
        </w:rPr>
        <w:t>);</w:t>
      </w:r>
      <w:r w:rsidRPr="00403442">
        <w:rPr>
          <w:color w:val="A6B2C0"/>
          <w:lang w:eastAsia="fr-CH"/>
        </w:rPr>
        <w:br/>
        <w:t xml:space="preserve">        </w:t>
      </w:r>
      <w:proofErr w:type="spellStart"/>
      <w:r w:rsidRPr="00403442">
        <w:rPr>
          <w:color w:val="E06C75"/>
          <w:lang w:eastAsia="fr-CH"/>
        </w:rPr>
        <w:t>momentum</w:t>
      </w:r>
      <w:proofErr w:type="spellEnd"/>
      <w:r w:rsidRPr="00403442">
        <w:rPr>
          <w:color w:val="E06C75"/>
          <w:lang w:eastAsia="fr-CH"/>
        </w:rPr>
        <w:t xml:space="preserve"> </w:t>
      </w:r>
      <w:r w:rsidRPr="00403442">
        <w:rPr>
          <w:color w:val="61AFEF"/>
          <w:lang w:eastAsia="fr-CH"/>
        </w:rPr>
        <w:t xml:space="preserve">-= </w:t>
      </w:r>
      <w:r w:rsidRPr="00403442">
        <w:rPr>
          <w:color w:val="D19A66"/>
          <w:lang w:eastAsia="fr-CH"/>
        </w:rPr>
        <w:t>0.5</w:t>
      </w:r>
      <w:r w:rsidRPr="00403442">
        <w:rPr>
          <w:color w:val="A6B2C0"/>
          <w:lang w:eastAsia="fr-CH"/>
        </w:rPr>
        <w:t>;</w:t>
      </w:r>
      <w:r w:rsidRPr="00403442">
        <w:rPr>
          <w:color w:val="A6B2C0"/>
          <w:lang w:eastAsia="fr-CH"/>
        </w:rPr>
        <w:br/>
        <w:t xml:space="preserve">        </w:t>
      </w:r>
      <w:proofErr w:type="spellStart"/>
      <w:r w:rsidRPr="00403442">
        <w:rPr>
          <w:color w:val="E06C75"/>
          <w:lang w:eastAsia="fr-CH"/>
        </w:rPr>
        <w:t>birdSprite</w:t>
      </w:r>
      <w:r w:rsidRPr="00403442">
        <w:rPr>
          <w:color w:val="A6B2C0"/>
          <w:lang w:eastAsia="fr-CH"/>
        </w:rPr>
        <w:t>.</w:t>
      </w:r>
      <w:r w:rsidRPr="00403442">
        <w:rPr>
          <w:color w:val="61AEEF"/>
          <w:lang w:eastAsia="fr-CH"/>
        </w:rPr>
        <w:t>setRotate</w:t>
      </w:r>
      <w:proofErr w:type="spellEnd"/>
      <w:r w:rsidRPr="00403442">
        <w:rPr>
          <w:color w:val="A6B2C0"/>
          <w:lang w:eastAsia="fr-CH"/>
        </w:rPr>
        <w:t>(</w:t>
      </w:r>
      <w:r w:rsidRPr="00403442">
        <w:rPr>
          <w:color w:val="61AFEF"/>
          <w:lang w:eastAsia="fr-CH"/>
        </w:rPr>
        <w:t>-</w:t>
      </w:r>
      <w:r w:rsidRPr="00403442">
        <w:rPr>
          <w:color w:val="D19A66"/>
          <w:lang w:eastAsia="fr-CH"/>
        </w:rPr>
        <w:t>20</w:t>
      </w:r>
      <w:r w:rsidRPr="00403442">
        <w:rPr>
          <w:color w:val="A6B2C0"/>
          <w:lang w:eastAsia="fr-CH"/>
        </w:rPr>
        <w:t>);</w:t>
      </w:r>
      <w:r w:rsidRPr="00403442">
        <w:rPr>
          <w:color w:val="A6B2C0"/>
          <w:lang w:eastAsia="fr-CH"/>
        </w:rPr>
        <w:br/>
        <w:t xml:space="preserve">    } </w:t>
      </w:r>
      <w:proofErr w:type="spellStart"/>
      <w:r w:rsidRPr="00403442">
        <w:rPr>
          <w:i/>
          <w:iCs/>
          <w:color w:val="C679DD"/>
          <w:lang w:eastAsia="fr-CH"/>
        </w:rPr>
        <w:t>else</w:t>
      </w:r>
      <w:proofErr w:type="spellEnd"/>
      <w:r w:rsidRPr="00403442">
        <w:rPr>
          <w:i/>
          <w:iCs/>
          <w:color w:val="C679DD"/>
          <w:lang w:eastAsia="fr-CH"/>
        </w:rPr>
        <w:t xml:space="preserve"> </w:t>
      </w:r>
      <w:r w:rsidRPr="00403442">
        <w:rPr>
          <w:color w:val="A6B2C0"/>
          <w:lang w:eastAsia="fr-CH"/>
        </w:rPr>
        <w:t>{</w:t>
      </w:r>
      <w:r w:rsidRPr="00403442">
        <w:rPr>
          <w:color w:val="A6B2C0"/>
          <w:lang w:eastAsia="fr-CH"/>
        </w:rPr>
        <w:br/>
        <w:t xml:space="preserve">        </w:t>
      </w:r>
      <w:proofErr w:type="spellStart"/>
      <w:r w:rsidRPr="00403442">
        <w:rPr>
          <w:color w:val="E06C75"/>
          <w:lang w:eastAsia="fr-CH"/>
        </w:rPr>
        <w:t>flying</w:t>
      </w:r>
      <w:proofErr w:type="spellEnd"/>
      <w:r w:rsidRPr="00403442">
        <w:rPr>
          <w:color w:val="E06C75"/>
          <w:lang w:eastAsia="fr-CH"/>
        </w:rPr>
        <w:t xml:space="preserve"> </w:t>
      </w:r>
      <w:r w:rsidRPr="00403442">
        <w:rPr>
          <w:color w:val="61AFEF"/>
          <w:lang w:eastAsia="fr-CH"/>
        </w:rPr>
        <w:t xml:space="preserve">= </w:t>
      </w:r>
      <w:r w:rsidRPr="00403442">
        <w:rPr>
          <w:i/>
          <w:iCs/>
          <w:color w:val="D19A66"/>
          <w:lang w:eastAsia="fr-CH"/>
        </w:rPr>
        <w:t>false</w:t>
      </w:r>
      <w:r w:rsidRPr="00403442">
        <w:rPr>
          <w:color w:val="A6B2C0"/>
          <w:lang w:eastAsia="fr-CH"/>
        </w:rPr>
        <w:t>;</w:t>
      </w:r>
      <w:r w:rsidRPr="00403442">
        <w:rPr>
          <w:color w:val="A6B2C0"/>
          <w:lang w:eastAsia="fr-CH"/>
        </w:rPr>
        <w:br/>
        <w:t xml:space="preserve">    }</w:t>
      </w:r>
      <w:r w:rsidRPr="00403442">
        <w:rPr>
          <w:color w:val="A6B2C0"/>
          <w:lang w:eastAsia="fr-CH"/>
        </w:rPr>
        <w:br/>
        <w:t>}</w:t>
      </w:r>
    </w:p>
    <w:p w14:paraId="60501700" w14:textId="2B756A65" w:rsidR="00403442" w:rsidRDefault="00403442" w:rsidP="00FB5258">
      <w:pPr>
        <w:rPr>
          <w:lang w:eastAsia="fr-CH"/>
        </w:rPr>
      </w:pPr>
    </w:p>
    <w:p w14:paraId="527F6667" w14:textId="1E746B69" w:rsidR="00403442" w:rsidRPr="00B31462" w:rsidRDefault="00403442" w:rsidP="00FB5258">
      <w:pPr>
        <w:rPr>
          <w:i/>
          <w:iCs/>
          <w:lang w:eastAsia="fr-CH"/>
        </w:rPr>
      </w:pPr>
      <w:proofErr w:type="spellStart"/>
      <w:r w:rsidRPr="00B31462">
        <w:rPr>
          <w:rStyle w:val="CodeCar"/>
          <w:i/>
          <w:iCs/>
        </w:rPr>
        <w:t>birdSprite.setRotate</w:t>
      </w:r>
      <w:proofErr w:type="spellEnd"/>
      <w:r w:rsidRPr="00B31462">
        <w:rPr>
          <w:rStyle w:val="CodeCar"/>
          <w:i/>
          <w:iCs/>
        </w:rPr>
        <w:t>(-20)</w:t>
      </w:r>
      <w:r w:rsidRPr="00B31462">
        <w:rPr>
          <w:i/>
          <w:iCs/>
          <w:lang w:eastAsia="fr-CH"/>
        </w:rPr>
        <w:t xml:space="preserve"> sert à faire se pencher l’oiseau vers l’arrière pour donner l’impression qu’il </w:t>
      </w:r>
      <w:r w:rsidR="00B31462" w:rsidRPr="00B31462">
        <w:rPr>
          <w:i/>
          <w:iCs/>
          <w:lang w:eastAsia="fr-CH"/>
        </w:rPr>
        <w:t>t</w:t>
      </w:r>
      <w:r w:rsidRPr="00B31462">
        <w:rPr>
          <w:i/>
          <w:iCs/>
          <w:lang w:eastAsia="fr-CH"/>
        </w:rPr>
        <w:t>ire vers le haut pour voler.</w:t>
      </w:r>
    </w:p>
    <w:p w14:paraId="783F8ECB" w14:textId="7CDC07AE" w:rsidR="00FB5258" w:rsidRDefault="00FB5258" w:rsidP="00FB5258">
      <w:pPr>
        <w:rPr>
          <w:lang w:eastAsia="fr-CH"/>
        </w:rPr>
      </w:pPr>
      <w:r>
        <w:rPr>
          <w:lang w:eastAsia="fr-CH"/>
        </w:rPr>
        <w:t>Il faut donc faire variés ces trois paramètre pour obtenir un saut fluides,</w:t>
      </w:r>
      <w:r w:rsidR="00403442">
        <w:rPr>
          <w:lang w:eastAsia="fr-CH"/>
        </w:rPr>
        <w:t xml:space="preserve"> pas trop arqué et qui ne donne pas l’impression d’être sur la lune.</w:t>
      </w:r>
    </w:p>
    <w:p w14:paraId="201F96FF" w14:textId="0DBDCC62" w:rsidR="00403442" w:rsidRDefault="00403442" w:rsidP="00FB5258">
      <w:pPr>
        <w:rPr>
          <w:lang w:eastAsia="fr-CH"/>
        </w:rPr>
      </w:pPr>
      <w:r>
        <w:rPr>
          <w:lang w:eastAsia="fr-CH"/>
        </w:rPr>
        <w:t>Paramètres de base :</w:t>
      </w:r>
    </w:p>
    <w:p w14:paraId="45567C3B" w14:textId="5A7AF41F" w:rsidR="00403442" w:rsidRDefault="00403442" w:rsidP="00403442">
      <w:pPr>
        <w:pStyle w:val="Code"/>
        <w:rPr>
          <w:lang w:eastAsia="fr-CH"/>
        </w:rPr>
      </w:pPr>
      <w:proofErr w:type="spellStart"/>
      <w:r>
        <w:rPr>
          <w:lang w:eastAsia="fr-CH"/>
        </w:rPr>
        <w:t>Main.BIRD_GRAVITY</w:t>
      </w:r>
      <w:proofErr w:type="spellEnd"/>
      <w:r>
        <w:rPr>
          <w:lang w:eastAsia="fr-CH"/>
        </w:rPr>
        <w:t xml:space="preserve"> = 8</w:t>
      </w:r>
    </w:p>
    <w:p w14:paraId="17A38979" w14:textId="22503D84" w:rsidR="00403442" w:rsidRDefault="00403442" w:rsidP="00403442">
      <w:pPr>
        <w:pStyle w:val="Code"/>
        <w:rPr>
          <w:lang w:eastAsia="fr-CH"/>
        </w:rPr>
      </w:pPr>
      <w:proofErr w:type="spellStart"/>
      <w:r>
        <w:rPr>
          <w:lang w:eastAsia="fr-CH"/>
        </w:rPr>
        <w:t>Bird.momentum</w:t>
      </w:r>
      <w:proofErr w:type="spellEnd"/>
      <w:r>
        <w:rPr>
          <w:lang w:eastAsia="fr-CH"/>
        </w:rPr>
        <w:t xml:space="preserve"> = 20</w:t>
      </w:r>
    </w:p>
    <w:p w14:paraId="548E10F8" w14:textId="61FE56D4" w:rsidR="00F81516" w:rsidRDefault="00403442" w:rsidP="00D10238">
      <w:pPr>
        <w:pStyle w:val="Code"/>
        <w:rPr>
          <w:lang w:eastAsia="fr-CH"/>
        </w:rPr>
      </w:pPr>
      <w:r>
        <w:rPr>
          <w:lang w:eastAsia="fr-CH"/>
        </w:rPr>
        <w:t>Perte de vitesse = -0.5</w:t>
      </w:r>
    </w:p>
    <w:p w14:paraId="7555F8E0" w14:textId="40220048" w:rsidR="00D10238" w:rsidRDefault="00D10238" w:rsidP="00D10238">
      <w:pPr>
        <w:rPr>
          <w:lang w:eastAsia="fr-CH"/>
        </w:rPr>
      </w:pPr>
    </w:p>
    <w:p w14:paraId="15E70099" w14:textId="77777777" w:rsidR="005C5334" w:rsidRDefault="005C5334">
      <w:pPr>
        <w:rPr>
          <w:rFonts w:eastAsiaTheme="majorEastAsia" w:cstheme="majorBidi"/>
          <w:b/>
          <w:color w:val="FF5050"/>
          <w:sz w:val="32"/>
          <w:szCs w:val="26"/>
          <w:lang w:eastAsia="fr-CH"/>
        </w:rPr>
      </w:pPr>
      <w:r>
        <w:rPr>
          <w:lang w:eastAsia="fr-CH"/>
        </w:rPr>
        <w:br w:type="page"/>
      </w:r>
    </w:p>
    <w:p w14:paraId="7371B2FA" w14:textId="306454EE" w:rsidR="00D10238" w:rsidRDefault="00380D86" w:rsidP="00D10238">
      <w:pPr>
        <w:pStyle w:val="Titre2"/>
        <w:rPr>
          <w:lang w:eastAsia="fr-CH"/>
        </w:rPr>
      </w:pPr>
      <w:bookmarkStart w:id="13" w:name="_Toc57706185"/>
      <w:r>
        <w:rPr>
          <w:lang w:eastAsia="fr-CH"/>
        </w:rPr>
        <w:t>Les formes et leur sprite</w:t>
      </w:r>
      <w:bookmarkEnd w:id="13"/>
    </w:p>
    <w:p w14:paraId="598860FF" w14:textId="6C346ADE" w:rsidR="005C5334" w:rsidRDefault="005C5334" w:rsidP="005C5334">
      <w:pPr>
        <w:pStyle w:val="Code"/>
        <w:rPr>
          <w:lang w:eastAsia="fr-CH"/>
        </w:rPr>
      </w:pPr>
      <w:r>
        <w:rPr>
          <w:lang w:eastAsia="fr-CH"/>
        </w:rPr>
        <w:t>Bird.java</w:t>
      </w:r>
    </w:p>
    <w:p w14:paraId="31F4B88A" w14:textId="3E654A2D" w:rsidR="005C5334" w:rsidRDefault="005C5334" w:rsidP="005C5334">
      <w:pPr>
        <w:pStyle w:val="Code"/>
        <w:rPr>
          <w:lang w:eastAsia="fr-CH"/>
        </w:rPr>
      </w:pPr>
      <w:r>
        <w:rPr>
          <w:lang w:eastAsia="fr-CH"/>
        </w:rPr>
        <w:t>Pipe.java</w:t>
      </w:r>
    </w:p>
    <w:p w14:paraId="4EDB67AE" w14:textId="57B0F609" w:rsidR="005C5334" w:rsidRPr="005C5334" w:rsidRDefault="005C5334" w:rsidP="005C5334">
      <w:pPr>
        <w:pStyle w:val="Code"/>
        <w:rPr>
          <w:lang w:eastAsia="fr-CH"/>
        </w:rPr>
      </w:pPr>
      <w:r>
        <w:rPr>
          <w:lang w:eastAsia="fr-CH"/>
        </w:rPr>
        <w:t>PipeCouple.java</w:t>
      </w:r>
    </w:p>
    <w:p w14:paraId="12F762C2" w14:textId="77777777" w:rsidR="005C5334" w:rsidRDefault="005C5334" w:rsidP="00D10238">
      <w:pPr>
        <w:rPr>
          <w:lang w:eastAsia="fr-CH"/>
        </w:rPr>
      </w:pPr>
    </w:p>
    <w:p w14:paraId="6E285EDE" w14:textId="0F503469" w:rsidR="00D10238" w:rsidRDefault="00D10238" w:rsidP="00D10238">
      <w:pPr>
        <w:rPr>
          <w:lang w:eastAsia="fr-CH"/>
        </w:rPr>
      </w:pPr>
      <w:r>
        <w:rPr>
          <w:lang w:eastAsia="fr-CH"/>
        </w:rPr>
        <w:t>Pour afficher une image (un sprite) on crée une ImageView</w:t>
      </w:r>
      <w:r w:rsidR="005C5334">
        <w:rPr>
          <w:lang w:eastAsia="fr-CH"/>
        </w:rPr>
        <w:t>, dans laquelle on met une image.</w:t>
      </w:r>
    </w:p>
    <w:p w14:paraId="37EBC121" w14:textId="24BD6F8C" w:rsidR="005C5334" w:rsidRDefault="005C5334" w:rsidP="005C5334">
      <w:pPr>
        <w:pStyle w:val="Code"/>
        <w:rPr>
          <w:lang w:val="en-US" w:eastAsia="fr-CH"/>
        </w:rPr>
      </w:pPr>
      <w:r w:rsidRPr="005C5334">
        <w:rPr>
          <w:i/>
          <w:iCs/>
          <w:color w:val="C679DD"/>
          <w:lang w:val="en-US" w:eastAsia="fr-CH"/>
        </w:rPr>
        <w:t xml:space="preserve">new </w:t>
      </w:r>
      <w:r w:rsidRPr="005C5334">
        <w:rPr>
          <w:color w:val="61AEEF"/>
          <w:lang w:val="en-US" w:eastAsia="fr-CH"/>
        </w:rPr>
        <w:t>ImageView</w:t>
      </w:r>
      <w:r w:rsidRPr="005C5334">
        <w:rPr>
          <w:color w:val="A6B2C0"/>
          <w:lang w:val="en-US" w:eastAsia="fr-CH"/>
        </w:rPr>
        <w:t>(</w:t>
      </w:r>
      <w:r w:rsidRPr="005C5334">
        <w:rPr>
          <w:i/>
          <w:iCs/>
          <w:color w:val="C679DD"/>
          <w:lang w:val="en-US" w:eastAsia="fr-CH"/>
        </w:rPr>
        <w:t xml:space="preserve">new </w:t>
      </w:r>
      <w:r w:rsidRPr="005C5334">
        <w:rPr>
          <w:color w:val="61AEEF"/>
          <w:lang w:val="en-US" w:eastAsia="fr-CH"/>
        </w:rPr>
        <w:t>Image</w:t>
      </w:r>
      <w:r w:rsidRPr="005C5334">
        <w:rPr>
          <w:color w:val="A6B2C0"/>
          <w:lang w:val="en-US" w:eastAsia="fr-CH"/>
        </w:rPr>
        <w:t>(</w:t>
      </w:r>
      <w:r w:rsidRPr="005C5334">
        <w:rPr>
          <w:lang w:val="en-US" w:eastAsia="fr-CH"/>
        </w:rPr>
        <w:t>"Sprites/cloudbg1.png"</w:t>
      </w:r>
      <w:r w:rsidRPr="005C5334">
        <w:rPr>
          <w:color w:val="A6B2C0"/>
          <w:lang w:val="en-US" w:eastAsia="fr-CH"/>
        </w:rPr>
        <w:t>)</w:t>
      </w:r>
      <w:proofErr w:type="gramStart"/>
      <w:r w:rsidRPr="005C5334">
        <w:rPr>
          <w:color w:val="A6B2C0"/>
          <w:lang w:val="en-US" w:eastAsia="fr-CH"/>
        </w:rPr>
        <w:t>)</w:t>
      </w:r>
      <w:r>
        <w:rPr>
          <w:color w:val="A6B2C0"/>
          <w:lang w:val="en-US" w:eastAsia="fr-CH"/>
        </w:rPr>
        <w:t>;</w:t>
      </w:r>
      <w:proofErr w:type="gramEnd"/>
    </w:p>
    <w:p w14:paraId="41568FC7" w14:textId="77777777" w:rsidR="005C5334" w:rsidRPr="00B9142F" w:rsidRDefault="005C5334" w:rsidP="005C5334">
      <w:pPr>
        <w:rPr>
          <w:lang w:val="en-US" w:eastAsia="fr-CH"/>
        </w:rPr>
      </w:pPr>
    </w:p>
    <w:p w14:paraId="5465E1E3" w14:textId="1F9E3B4C" w:rsidR="005C5334" w:rsidRDefault="005C5334" w:rsidP="005C5334">
      <w:pPr>
        <w:rPr>
          <w:lang w:eastAsia="fr-CH"/>
        </w:rPr>
      </w:pPr>
      <w:r w:rsidRPr="005C5334">
        <w:rPr>
          <w:lang w:eastAsia="fr-CH"/>
        </w:rPr>
        <w:t>Pour faire bouger le s</w:t>
      </w:r>
      <w:r>
        <w:rPr>
          <w:lang w:eastAsia="fr-CH"/>
        </w:rPr>
        <w:t>prite avec la forme à qui il appartient, on fait en sorte qu’à chaque fois que ladite forme bouge, le centre du sprite suit le centre de la forme.</w:t>
      </w:r>
    </w:p>
    <w:p w14:paraId="14559526" w14:textId="5AB45710" w:rsidR="005C5334" w:rsidRDefault="005C5334" w:rsidP="005C5334">
      <w:pPr>
        <w:rPr>
          <w:lang w:eastAsia="fr-CH"/>
        </w:rPr>
      </w:pPr>
      <w:r>
        <w:rPr>
          <w:lang w:eastAsia="fr-CH"/>
        </w:rPr>
        <w:t>Ici</w:t>
      </w:r>
      <w:r w:rsidR="00B902A0">
        <w:rPr>
          <w:lang w:eastAsia="fr-CH"/>
        </w:rPr>
        <w:t>,</w:t>
      </w:r>
      <w:r>
        <w:rPr>
          <w:lang w:eastAsia="fr-CH"/>
        </w:rPr>
        <w:t xml:space="preserve"> lorsqu’un couple de tuyau bouge :</w:t>
      </w:r>
    </w:p>
    <w:p w14:paraId="396ED4C3" w14:textId="0CFEFAB0" w:rsidR="005C5334" w:rsidRPr="00B9142F" w:rsidRDefault="005C5334" w:rsidP="00380D86">
      <w:pPr>
        <w:pStyle w:val="Code"/>
        <w:rPr>
          <w:rFonts w:ascii="Courier New" w:hAnsi="Courier New"/>
          <w:color w:val="ABB2BF"/>
          <w:sz w:val="20"/>
          <w:lang w:val="en-US"/>
        </w:rPr>
      </w:pPr>
      <w:r w:rsidRPr="00B9142F">
        <w:rPr>
          <w:i/>
          <w:iCs/>
          <w:color w:val="C679DD"/>
          <w:lang w:val="en-US"/>
        </w:rPr>
        <w:t xml:space="preserve">public void </w:t>
      </w:r>
      <w:r w:rsidRPr="00B9142F">
        <w:rPr>
          <w:color w:val="61AEEF"/>
          <w:lang w:val="en-US"/>
        </w:rPr>
        <w:t>move</w:t>
      </w:r>
      <w:r w:rsidRPr="00B9142F">
        <w:rPr>
          <w:lang w:val="en-US"/>
        </w:rPr>
        <w:t>(</w:t>
      </w:r>
      <w:r w:rsidRPr="00B9142F">
        <w:rPr>
          <w:i/>
          <w:iCs/>
          <w:color w:val="C679DD"/>
          <w:lang w:val="en-US"/>
        </w:rPr>
        <w:t xml:space="preserve">int </w:t>
      </w:r>
      <w:r w:rsidRPr="00B9142F">
        <w:rPr>
          <w:color w:val="ABB2BF"/>
          <w:lang w:val="en-US"/>
        </w:rPr>
        <w:t>speed</w:t>
      </w:r>
      <w:r w:rsidRPr="00B9142F">
        <w:rPr>
          <w:lang w:val="en-US"/>
        </w:rPr>
        <w:t>) {</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pipe1</w:t>
      </w:r>
      <w:r w:rsidRPr="00B9142F">
        <w:rPr>
          <w:lang w:val="en-US"/>
        </w:rPr>
        <w:t>.</w:t>
      </w:r>
      <w:r w:rsidRPr="00B9142F">
        <w:rPr>
          <w:color w:val="61AEEF"/>
          <w:lang w:val="en-US"/>
        </w:rPr>
        <w:t>refreshPipeSprite</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moveLeft</w:t>
      </w:r>
      <w:r w:rsidRPr="00B9142F">
        <w:rPr>
          <w:lang w:val="en-US"/>
        </w:rPr>
        <w:t>(</w:t>
      </w:r>
      <w:r w:rsidRPr="00B9142F">
        <w:rPr>
          <w:color w:val="ABB2BF"/>
          <w:lang w:val="en-US"/>
        </w:rPr>
        <w:t>speed</w:t>
      </w:r>
      <w:r w:rsidRPr="00B9142F">
        <w:rPr>
          <w:lang w:val="en-US"/>
        </w:rPr>
        <w:t>);</w:t>
      </w:r>
      <w:r w:rsidRPr="00B9142F">
        <w:rPr>
          <w:lang w:val="en-US"/>
        </w:rPr>
        <w:br/>
        <w:t xml:space="preserve">     </w:t>
      </w:r>
      <w:r w:rsidRPr="00B9142F">
        <w:rPr>
          <w:i/>
          <w:iCs/>
          <w:color w:val="E06C75"/>
          <w:lang w:val="en-US"/>
        </w:rPr>
        <w:t>this</w:t>
      </w:r>
      <w:r w:rsidRPr="00B9142F">
        <w:rPr>
          <w:lang w:val="en-US"/>
        </w:rPr>
        <w:t>.</w:t>
      </w:r>
      <w:r w:rsidRPr="00B9142F">
        <w:rPr>
          <w:color w:val="E06C75"/>
          <w:lang w:val="en-US"/>
        </w:rPr>
        <w:t>pipe2</w:t>
      </w:r>
      <w:r w:rsidRPr="00B9142F">
        <w:rPr>
          <w:lang w:val="en-US"/>
        </w:rPr>
        <w:t>.</w:t>
      </w:r>
      <w:r w:rsidRPr="00B9142F">
        <w:rPr>
          <w:color w:val="61AEEF"/>
          <w:lang w:val="en-US"/>
        </w:rPr>
        <w:t>refreshPipeSprite</w:t>
      </w:r>
      <w:r w:rsidRPr="00B9142F">
        <w:rPr>
          <w:lang w:val="en-US"/>
        </w:rPr>
        <w:t>();</w:t>
      </w:r>
      <w:r w:rsidRPr="00B9142F">
        <w:rPr>
          <w:lang w:val="en-US"/>
        </w:rPr>
        <w:br/>
        <w:t>}</w:t>
      </w:r>
    </w:p>
    <w:p w14:paraId="0DD11A47" w14:textId="37228813" w:rsidR="005C5334" w:rsidRDefault="005C5334" w:rsidP="00D10238">
      <w:pPr>
        <w:rPr>
          <w:lang w:val="en-US" w:eastAsia="fr-CH"/>
        </w:rPr>
      </w:pPr>
    </w:p>
    <w:p w14:paraId="42CB041D" w14:textId="12906331" w:rsidR="00B902A0" w:rsidRDefault="00B902A0" w:rsidP="00B902A0">
      <w:pPr>
        <w:pStyle w:val="Titre2"/>
        <w:rPr>
          <w:lang w:val="en-US" w:eastAsia="fr-CH"/>
        </w:rPr>
      </w:pPr>
      <w:bookmarkStart w:id="14" w:name="_Toc57706186"/>
      <w:r>
        <w:rPr>
          <w:lang w:val="en-US" w:eastAsia="fr-CH"/>
        </w:rPr>
        <w:t>La detection des touches</w:t>
      </w:r>
      <w:bookmarkEnd w:id="14"/>
    </w:p>
    <w:p w14:paraId="483A13A9" w14:textId="05915F77" w:rsidR="00B902A0" w:rsidRDefault="00B902A0" w:rsidP="00B902A0">
      <w:pPr>
        <w:pStyle w:val="Code"/>
        <w:rPr>
          <w:lang w:val="en-US" w:eastAsia="fr-CH"/>
        </w:rPr>
      </w:pPr>
      <w:r>
        <w:rPr>
          <w:lang w:val="en-US" w:eastAsia="fr-CH"/>
        </w:rPr>
        <w:t>Main.java</w:t>
      </w:r>
    </w:p>
    <w:p w14:paraId="350819DE" w14:textId="77777777" w:rsidR="00B902A0" w:rsidRPr="00B902A0" w:rsidRDefault="00B902A0" w:rsidP="00B902A0">
      <w:pPr>
        <w:rPr>
          <w:lang w:val="en-US" w:eastAsia="fr-CH"/>
        </w:rPr>
      </w:pPr>
    </w:p>
    <w:p w14:paraId="67DC14F4" w14:textId="2F6C6609" w:rsidR="00B902A0" w:rsidRDefault="00B902A0" w:rsidP="00D10238">
      <w:pPr>
        <w:rPr>
          <w:lang w:eastAsia="fr-CH"/>
        </w:rPr>
      </w:pPr>
      <w:r w:rsidRPr="00B902A0">
        <w:rPr>
          <w:lang w:eastAsia="fr-CH"/>
        </w:rPr>
        <w:t>L</w:t>
      </w:r>
      <w:r>
        <w:rPr>
          <w:lang w:eastAsia="fr-CH"/>
        </w:rPr>
        <w:t>a</w:t>
      </w:r>
      <w:r w:rsidRPr="00B902A0">
        <w:rPr>
          <w:lang w:eastAsia="fr-CH"/>
        </w:rPr>
        <w:t xml:space="preserve"> détection des touches s</w:t>
      </w:r>
      <w:r>
        <w:rPr>
          <w:lang w:eastAsia="fr-CH"/>
        </w:rPr>
        <w:t>e fait de manière très simple :</w:t>
      </w:r>
    </w:p>
    <w:p w14:paraId="510E4414" w14:textId="52734D35" w:rsidR="00B902A0" w:rsidRPr="00B902A0" w:rsidRDefault="00B902A0" w:rsidP="00B902A0">
      <w:pPr>
        <w:pStyle w:val="Code"/>
        <w:rPr>
          <w:color w:val="ABB2BF"/>
          <w:lang w:eastAsia="fr-CH"/>
        </w:rPr>
      </w:pPr>
      <w:proofErr w:type="spellStart"/>
      <w:r w:rsidRPr="00B902A0">
        <w:rPr>
          <w:color w:val="D19A66"/>
          <w:lang w:eastAsia="fr-CH"/>
        </w:rPr>
        <w:t>scene</w:t>
      </w:r>
      <w:r w:rsidRPr="00B902A0">
        <w:rPr>
          <w:color w:val="A6B2C0"/>
          <w:lang w:eastAsia="fr-CH"/>
        </w:rPr>
        <w:t>.</w:t>
      </w:r>
      <w:r w:rsidRPr="00B902A0">
        <w:rPr>
          <w:color w:val="61AEEF"/>
          <w:lang w:eastAsia="fr-CH"/>
        </w:rPr>
        <w:t>setOnKeyPressed</w:t>
      </w:r>
      <w:proofErr w:type="spellEnd"/>
      <w:r w:rsidRPr="00B902A0">
        <w:rPr>
          <w:color w:val="A6B2C0"/>
          <w:lang w:eastAsia="fr-CH"/>
        </w:rPr>
        <w:t>(</w:t>
      </w:r>
      <w:proofErr w:type="spellStart"/>
      <w:r w:rsidRPr="00B902A0">
        <w:rPr>
          <w:color w:val="ABB2BF"/>
          <w:lang w:eastAsia="fr-CH"/>
        </w:rPr>
        <w:t>event</w:t>
      </w:r>
      <w:proofErr w:type="spellEnd"/>
      <w:r w:rsidRPr="00B902A0">
        <w:rPr>
          <w:color w:val="ABB2BF"/>
          <w:lang w:eastAsia="fr-CH"/>
        </w:rPr>
        <w:t xml:space="preserve"> -&gt; </w:t>
      </w:r>
      <w:r w:rsidRPr="00B902A0">
        <w:rPr>
          <w:color w:val="A6B2C0"/>
          <w:lang w:eastAsia="fr-CH"/>
        </w:rPr>
        <w:t>{</w:t>
      </w:r>
      <w:r w:rsidRPr="00B902A0">
        <w:rPr>
          <w:color w:val="A6B2C0"/>
          <w:lang w:eastAsia="fr-CH"/>
        </w:rPr>
        <w:br/>
        <w:t xml:space="preserve">    </w:t>
      </w:r>
      <w:proofErr w:type="spellStart"/>
      <w:r w:rsidRPr="00B902A0">
        <w:rPr>
          <w:color w:val="E5C17C"/>
          <w:lang w:eastAsia="fr-CH"/>
        </w:rPr>
        <w:t>KeyCode</w:t>
      </w:r>
      <w:proofErr w:type="spellEnd"/>
      <w:r w:rsidRPr="00B902A0">
        <w:rPr>
          <w:color w:val="E5C17C"/>
          <w:lang w:eastAsia="fr-CH"/>
        </w:rPr>
        <w:t xml:space="preserve"> </w:t>
      </w:r>
      <w:proofErr w:type="spellStart"/>
      <w:r w:rsidRPr="00B902A0">
        <w:rPr>
          <w:color w:val="D19A66"/>
          <w:lang w:eastAsia="fr-CH"/>
        </w:rPr>
        <w:t>keyCode</w:t>
      </w:r>
      <w:proofErr w:type="spellEnd"/>
      <w:r w:rsidRPr="00B902A0">
        <w:rPr>
          <w:color w:val="D19A66"/>
          <w:lang w:eastAsia="fr-CH"/>
        </w:rPr>
        <w:t xml:space="preserve"> </w:t>
      </w:r>
      <w:r w:rsidRPr="00B902A0">
        <w:rPr>
          <w:color w:val="61AFEF"/>
          <w:lang w:eastAsia="fr-CH"/>
        </w:rPr>
        <w:t xml:space="preserve">= </w:t>
      </w:r>
      <w:proofErr w:type="spellStart"/>
      <w:r w:rsidRPr="00B902A0">
        <w:rPr>
          <w:color w:val="ABB2BF"/>
          <w:lang w:eastAsia="fr-CH"/>
        </w:rPr>
        <w:t>event</w:t>
      </w:r>
      <w:r w:rsidRPr="00B902A0">
        <w:rPr>
          <w:color w:val="A6B2C0"/>
          <w:lang w:eastAsia="fr-CH"/>
        </w:rPr>
        <w:t>.</w:t>
      </w:r>
      <w:r w:rsidRPr="00B902A0">
        <w:rPr>
          <w:color w:val="61AEEF"/>
          <w:lang w:eastAsia="fr-CH"/>
        </w:rPr>
        <w:t>getCode</w:t>
      </w:r>
      <w:proofErr w:type="spellEnd"/>
      <w:r w:rsidRPr="00B902A0">
        <w:rPr>
          <w:color w:val="A6B2C0"/>
          <w:lang w:eastAsia="fr-CH"/>
        </w:rPr>
        <w:t>();</w:t>
      </w:r>
      <w:r w:rsidRPr="00B902A0">
        <w:rPr>
          <w:color w:val="A6B2C0"/>
          <w:lang w:eastAsia="fr-CH"/>
        </w:rPr>
        <w:br/>
        <w:t xml:space="preserve">    </w:t>
      </w:r>
      <w:r w:rsidRPr="00B902A0">
        <w:rPr>
          <w:i/>
          <w:iCs/>
          <w:color w:val="C679DD"/>
          <w:lang w:eastAsia="fr-CH"/>
        </w:rPr>
        <w:t xml:space="preserve">if </w:t>
      </w:r>
      <w:r w:rsidRPr="00B902A0">
        <w:rPr>
          <w:color w:val="A6B2C0"/>
          <w:lang w:eastAsia="fr-CH"/>
        </w:rPr>
        <w:t>(</w:t>
      </w:r>
      <w:proofErr w:type="spellStart"/>
      <w:r w:rsidRPr="00B902A0">
        <w:rPr>
          <w:color w:val="D19A66"/>
          <w:lang w:eastAsia="fr-CH"/>
        </w:rPr>
        <w:t>keyCode</w:t>
      </w:r>
      <w:r w:rsidRPr="00B902A0">
        <w:rPr>
          <w:color w:val="A6B2C0"/>
          <w:lang w:eastAsia="fr-CH"/>
        </w:rPr>
        <w:t>.</w:t>
      </w:r>
      <w:r w:rsidRPr="00B902A0">
        <w:rPr>
          <w:color w:val="61AEEF"/>
          <w:lang w:eastAsia="fr-CH"/>
        </w:rPr>
        <w:t>equals</w:t>
      </w:r>
      <w:proofErr w:type="spellEnd"/>
      <w:r w:rsidRPr="00B902A0">
        <w:rPr>
          <w:color w:val="A6B2C0"/>
          <w:lang w:eastAsia="fr-CH"/>
        </w:rPr>
        <w:t>(</w:t>
      </w:r>
      <w:proofErr w:type="spellStart"/>
      <w:r w:rsidRPr="00B902A0">
        <w:rPr>
          <w:color w:val="E5C17C"/>
          <w:lang w:eastAsia="fr-CH"/>
        </w:rPr>
        <w:t>KeyCode</w:t>
      </w:r>
      <w:r w:rsidRPr="00B902A0">
        <w:rPr>
          <w:color w:val="A6B2C0"/>
          <w:lang w:eastAsia="fr-CH"/>
        </w:rPr>
        <w:t>.</w:t>
      </w:r>
      <w:r w:rsidRPr="00B902A0">
        <w:rPr>
          <w:color w:val="D19A66"/>
          <w:lang w:eastAsia="fr-CH"/>
        </w:rPr>
        <w:t>SPACE</w:t>
      </w:r>
      <w:proofErr w:type="spellEnd"/>
      <w:r w:rsidRPr="00B902A0">
        <w:rPr>
          <w:color w:val="A6B2C0"/>
          <w:lang w:eastAsia="fr-CH"/>
        </w:rPr>
        <w:t>)) {</w:t>
      </w:r>
      <w:r w:rsidRPr="00B902A0">
        <w:rPr>
          <w:color w:val="A6B2C0"/>
          <w:lang w:eastAsia="fr-CH"/>
        </w:rPr>
        <w:br/>
        <w:t xml:space="preserve">        </w:t>
      </w:r>
      <w:r w:rsidRPr="00B902A0">
        <w:rPr>
          <w:i/>
          <w:iCs/>
          <w:lang w:eastAsia="fr-CH"/>
        </w:rPr>
        <w:t>//Faire quelque chose si SPACE est appuyé</w:t>
      </w:r>
      <w:r w:rsidRPr="00B902A0">
        <w:rPr>
          <w:i/>
          <w:iCs/>
          <w:lang w:eastAsia="fr-CH"/>
        </w:rPr>
        <w:br/>
        <w:t xml:space="preserve">    </w:t>
      </w:r>
      <w:r w:rsidRPr="00B902A0">
        <w:rPr>
          <w:color w:val="A6B2C0"/>
          <w:lang w:eastAsia="fr-CH"/>
        </w:rPr>
        <w:t>}</w:t>
      </w:r>
      <w:r w:rsidRPr="00B902A0">
        <w:rPr>
          <w:color w:val="A6B2C0"/>
          <w:lang w:eastAsia="fr-CH"/>
        </w:rPr>
        <w:br/>
        <w:t>});</w:t>
      </w:r>
    </w:p>
    <w:p w14:paraId="6C933D36" w14:textId="1E0A114D" w:rsidR="00B902A0" w:rsidRDefault="00B902A0" w:rsidP="00D10238">
      <w:pPr>
        <w:rPr>
          <w:lang w:eastAsia="fr-CH"/>
        </w:rPr>
      </w:pPr>
    </w:p>
    <w:p w14:paraId="03467EC2" w14:textId="53116081" w:rsidR="00B902A0" w:rsidRDefault="00B902A0" w:rsidP="00D10238">
      <w:pPr>
        <w:rPr>
          <w:lang w:eastAsia="fr-CH"/>
        </w:rPr>
      </w:pPr>
      <w:r>
        <w:rPr>
          <w:lang w:eastAsia="fr-CH"/>
        </w:rPr>
        <w:t>Une simple fonction qui écoute les touches du clavier et qui permet de détecter lorsqu’une touche est appuyée.</w:t>
      </w:r>
    </w:p>
    <w:p w14:paraId="5CB006FC" w14:textId="23690B3F" w:rsidR="00B902A0" w:rsidRDefault="00B902A0" w:rsidP="00D10238">
      <w:pPr>
        <w:rPr>
          <w:lang w:eastAsia="fr-CH"/>
        </w:rPr>
      </w:pPr>
      <w:r>
        <w:rPr>
          <w:lang w:eastAsia="fr-CH"/>
        </w:rPr>
        <w:t xml:space="preserve">La fonction doit être placée dans le </w:t>
      </w:r>
      <w:r w:rsidRPr="00B902A0">
        <w:rPr>
          <w:rStyle w:val="CodeCar"/>
        </w:rPr>
        <w:t>start</w:t>
      </w:r>
      <w:r>
        <w:rPr>
          <w:lang w:eastAsia="fr-CH"/>
        </w:rPr>
        <w:t xml:space="preserve">, pour pouvoir accéder à la </w:t>
      </w:r>
      <w:proofErr w:type="spellStart"/>
      <w:r w:rsidRPr="00B902A0">
        <w:rPr>
          <w:rStyle w:val="CodeCar"/>
        </w:rPr>
        <w:t>scene</w:t>
      </w:r>
      <w:proofErr w:type="spellEnd"/>
    </w:p>
    <w:p w14:paraId="2F6B634A" w14:textId="40150058" w:rsidR="00B902A0" w:rsidRDefault="00B902A0" w:rsidP="00D10238">
      <w:pPr>
        <w:rPr>
          <w:lang w:eastAsia="fr-CH"/>
        </w:rPr>
      </w:pPr>
      <w:r>
        <w:rPr>
          <w:lang w:eastAsia="fr-CH"/>
        </w:rPr>
        <w:t xml:space="preserve">Si l’on souhaite détecter lorsque la touche est relâchée, on remplace </w:t>
      </w:r>
      <w:proofErr w:type="spellStart"/>
      <w:r w:rsidRPr="00B902A0">
        <w:rPr>
          <w:rStyle w:val="CodeCar"/>
        </w:rPr>
        <w:t>SetOnKeyPressed</w:t>
      </w:r>
      <w:proofErr w:type="spellEnd"/>
      <w:r>
        <w:rPr>
          <w:lang w:eastAsia="fr-CH"/>
        </w:rPr>
        <w:t xml:space="preserve"> par </w:t>
      </w:r>
      <w:proofErr w:type="spellStart"/>
      <w:r w:rsidRPr="00B902A0">
        <w:rPr>
          <w:rStyle w:val="CodeCar"/>
        </w:rPr>
        <w:t>SetOnKeyRelease</w:t>
      </w:r>
      <w:proofErr w:type="spellEnd"/>
      <w:r>
        <w:rPr>
          <w:lang w:eastAsia="fr-CH"/>
        </w:rPr>
        <w:t>.</w:t>
      </w:r>
    </w:p>
    <w:p w14:paraId="00BB1520" w14:textId="076D2214" w:rsidR="00B902A0" w:rsidRDefault="00B902A0" w:rsidP="00D10238">
      <w:pPr>
        <w:rPr>
          <w:rStyle w:val="CodeCar"/>
        </w:rPr>
      </w:pPr>
      <w:r>
        <w:rPr>
          <w:lang w:eastAsia="fr-CH"/>
        </w:rPr>
        <w:t xml:space="preserve">Pour changer de touche, on modifie le </w:t>
      </w:r>
      <w:proofErr w:type="spellStart"/>
      <w:r w:rsidRPr="00B902A0">
        <w:rPr>
          <w:rStyle w:val="CodeCar"/>
        </w:rPr>
        <w:t>KeyCode</w:t>
      </w:r>
      <w:proofErr w:type="spellEnd"/>
      <w:r w:rsidRPr="00B902A0">
        <w:t>.</w:t>
      </w:r>
    </w:p>
    <w:p w14:paraId="00C11237" w14:textId="1901EC79" w:rsidR="00B902A0" w:rsidRDefault="00B902A0" w:rsidP="00B902A0">
      <w:pPr>
        <w:rPr>
          <w:lang w:eastAsia="fr-CH"/>
        </w:rPr>
      </w:pPr>
      <w:r>
        <w:rPr>
          <w:lang w:eastAsia="fr-CH"/>
        </w:rPr>
        <w:t>Pour n’effectuer qu’une seul fois une action, j’ai souvent mis en place des booléen qui dès que l’action est faite une fois, ne la laisse plus se reproduire tant que la touche n’a pas été relâchée.</w:t>
      </w:r>
    </w:p>
    <w:p w14:paraId="6515DAD2" w14:textId="77777777" w:rsidR="00B902A0" w:rsidRPr="00B902A0" w:rsidRDefault="00B902A0" w:rsidP="00D10238">
      <w:pPr>
        <w:rPr>
          <w:lang w:eastAsia="fr-CH"/>
        </w:rPr>
      </w:pPr>
    </w:p>
    <w:p w14:paraId="3D6C6633" w14:textId="0F210DA8" w:rsidR="004E7AAA" w:rsidRDefault="004E7AAA" w:rsidP="004E7AAA">
      <w:pPr>
        <w:pStyle w:val="Titre1"/>
      </w:pPr>
      <w:bookmarkStart w:id="15" w:name="_Toc57706187"/>
      <w:r w:rsidRPr="004E7AAA">
        <w:t>Sources</w:t>
      </w:r>
      <w:bookmarkEnd w:id="15"/>
    </w:p>
    <w:p w14:paraId="02997DAF" w14:textId="4E38280F" w:rsidR="003204A1" w:rsidRPr="00893629" w:rsidRDefault="00893629" w:rsidP="00893629">
      <w:pPr>
        <w:pStyle w:val="Paragraphedeliste"/>
        <w:numPr>
          <w:ilvl w:val="0"/>
          <w:numId w:val="8"/>
        </w:numPr>
        <w:rPr>
          <w:szCs w:val="24"/>
        </w:rPr>
      </w:pPr>
      <w:r w:rsidRPr="00893629">
        <w:rPr>
          <w:szCs w:val="24"/>
        </w:rPr>
        <w:t xml:space="preserve">Gluon : </w:t>
      </w:r>
      <w:hyperlink r:id="rId18" w:history="1">
        <w:r w:rsidRPr="00893629">
          <w:rPr>
            <w:rStyle w:val="Lienhypertexte"/>
            <w:szCs w:val="24"/>
            <w:u w:val="none"/>
          </w:rPr>
          <w:t>https://gluonhq.com/products/javafx/</w:t>
        </w:r>
      </w:hyperlink>
    </w:p>
    <w:p w14:paraId="0719CDCE" w14:textId="70EA10CA" w:rsidR="00893629" w:rsidRPr="00893629" w:rsidRDefault="00893629" w:rsidP="00893629">
      <w:pPr>
        <w:pStyle w:val="Paragraphedeliste"/>
        <w:numPr>
          <w:ilvl w:val="0"/>
          <w:numId w:val="8"/>
        </w:numPr>
        <w:rPr>
          <w:szCs w:val="24"/>
        </w:rPr>
      </w:pPr>
      <w:r w:rsidRPr="00893629">
        <w:rPr>
          <w:szCs w:val="24"/>
        </w:rPr>
        <w:t xml:space="preserve">Classe Rectangle : </w:t>
      </w:r>
      <w:hyperlink r:id="rId19" w:history="1">
        <w:r w:rsidRPr="00893629">
          <w:rPr>
            <w:rStyle w:val="Lienhypertexte"/>
            <w:szCs w:val="24"/>
            <w:u w:val="none"/>
          </w:rPr>
          <w:t>https://docs.oracle.com/javase/8/javafx/api/javafx/scene/shape/Rectangle.html</w:t>
        </w:r>
      </w:hyperlink>
    </w:p>
    <w:p w14:paraId="2A87E302" w14:textId="4D53467C" w:rsidR="00893629" w:rsidRPr="00893629" w:rsidRDefault="00893629" w:rsidP="00893629">
      <w:pPr>
        <w:pStyle w:val="Paragraphedeliste"/>
        <w:numPr>
          <w:ilvl w:val="0"/>
          <w:numId w:val="8"/>
        </w:numPr>
        <w:rPr>
          <w:szCs w:val="24"/>
        </w:rPr>
      </w:pPr>
      <w:r w:rsidRPr="00893629">
        <w:rPr>
          <w:szCs w:val="24"/>
        </w:rPr>
        <w:t xml:space="preserve">Détection des touches : </w:t>
      </w:r>
      <w:hyperlink r:id="rId20" w:history="1">
        <w:r w:rsidRPr="00893629">
          <w:rPr>
            <w:rStyle w:val="Lienhypertexte"/>
            <w:szCs w:val="24"/>
            <w:u w:val="none"/>
          </w:rPr>
          <w:t>https://stackoverflow.com/questions/37472273/detect-single-key-press-in-javafx</w:t>
        </w:r>
      </w:hyperlink>
    </w:p>
    <w:p w14:paraId="411BCB8D" w14:textId="77777777" w:rsidR="00893629" w:rsidRPr="00893629" w:rsidRDefault="00893629" w:rsidP="00893629">
      <w:pPr>
        <w:pStyle w:val="Paragraphedeliste"/>
        <w:numPr>
          <w:ilvl w:val="0"/>
          <w:numId w:val="8"/>
        </w:numPr>
        <w:rPr>
          <w:szCs w:val="24"/>
        </w:rPr>
      </w:pPr>
      <w:r w:rsidRPr="00893629">
        <w:rPr>
          <w:szCs w:val="24"/>
        </w:rPr>
        <w:t xml:space="preserve">Animation timer : </w:t>
      </w:r>
      <w:hyperlink r:id="rId21" w:tgtFrame="_blank" w:tooltip="https://stackoverflow.com/questions/50337303/how-do-i-change-the-speed-of-an-animationtimer-in-javafx" w:history="1">
        <w:r w:rsidRPr="00893629">
          <w:rPr>
            <w:rStyle w:val="Lienhypertexte"/>
            <w:rFonts w:ascii="Segoe UI" w:hAnsi="Segoe UI" w:cs="Segoe UI"/>
            <w:szCs w:val="24"/>
            <w:u w:val="none"/>
          </w:rPr>
          <w:t>https://stackoverflow.com/questions/50337303/how-do-i-change-the-speed-of-an-animationtimer-in-javafx</w:t>
        </w:r>
      </w:hyperlink>
    </w:p>
    <w:p w14:paraId="04D2F9C0" w14:textId="6E7A3A6E" w:rsidR="00893629" w:rsidRDefault="00893629" w:rsidP="00893629">
      <w:pPr>
        <w:pStyle w:val="Paragraphedeliste"/>
        <w:numPr>
          <w:ilvl w:val="0"/>
          <w:numId w:val="8"/>
        </w:numPr>
        <w:rPr>
          <w:szCs w:val="24"/>
        </w:rPr>
      </w:pPr>
      <w:r w:rsidRPr="00893629">
        <w:rPr>
          <w:szCs w:val="24"/>
        </w:rPr>
        <w:t xml:space="preserve">Font javafx : </w:t>
      </w:r>
      <w:hyperlink r:id="rId22" w:anchor=":~:text=You%20can%20change%20the%20font,scene" w:history="1">
        <w:r w:rsidRPr="00893629">
          <w:rPr>
            <w:rStyle w:val="Lienhypertexte"/>
            <w:szCs w:val="24"/>
            <w:u w:val="none"/>
          </w:rPr>
          <w:t>https://www.tutorialspoint.com/javafx/javafx_text.htm#:~:text=You%20can%20change%20the%20font,scene</w:t>
        </w:r>
      </w:hyperlink>
      <w:r w:rsidRPr="00893629">
        <w:rPr>
          <w:szCs w:val="24"/>
        </w:rPr>
        <w:t>.</w:t>
      </w:r>
    </w:p>
    <w:p w14:paraId="261E1295" w14:textId="7353FF66" w:rsidR="00BE3D8E" w:rsidRPr="00FC26ED" w:rsidRDefault="00BE3D8E" w:rsidP="00BE3D8E">
      <w:pPr>
        <w:pStyle w:val="Paragraphedeliste"/>
        <w:numPr>
          <w:ilvl w:val="0"/>
          <w:numId w:val="8"/>
        </w:numPr>
        <w:rPr>
          <w:rStyle w:val="Lienhypertexte"/>
          <w:color w:val="auto"/>
          <w:szCs w:val="24"/>
          <w:u w:val="none"/>
        </w:rPr>
      </w:pPr>
      <w:r>
        <w:rPr>
          <w:szCs w:val="24"/>
        </w:rPr>
        <w:t xml:space="preserve">Rotation d’un imageView : </w:t>
      </w:r>
      <w:hyperlink r:id="rId23" w:history="1">
        <w:r w:rsidRPr="009353C5">
          <w:rPr>
            <w:rStyle w:val="Lienhypertexte"/>
            <w:szCs w:val="24"/>
          </w:rPr>
          <w:t>https://stackoverflow.com/questions/34166627/javafx-rotate-imageview</w:t>
        </w:r>
      </w:hyperlink>
    </w:p>
    <w:p w14:paraId="7879E583" w14:textId="2F59E3AE" w:rsidR="00FC26ED" w:rsidRPr="00B902A0" w:rsidRDefault="00FC26ED" w:rsidP="00BE3D8E">
      <w:pPr>
        <w:pStyle w:val="Paragraphedeliste"/>
        <w:numPr>
          <w:ilvl w:val="0"/>
          <w:numId w:val="8"/>
        </w:numPr>
        <w:rPr>
          <w:rStyle w:val="Lienhypertexte"/>
          <w:color w:val="auto"/>
          <w:szCs w:val="24"/>
          <w:u w:val="none"/>
        </w:rPr>
      </w:pPr>
      <w:r w:rsidRPr="00FC26ED">
        <w:rPr>
          <w:rStyle w:val="Lienhypertexte"/>
          <w:color w:val="auto"/>
          <w:szCs w:val="24"/>
          <w:u w:val="none"/>
        </w:rPr>
        <w:t xml:space="preserve">Inspiration pour sauts fluides : </w:t>
      </w:r>
      <w:hyperlink r:id="rId24" w:history="1">
        <w:r w:rsidRPr="00993249">
          <w:rPr>
            <w:rStyle w:val="Lienhypertexte"/>
            <w:szCs w:val="24"/>
          </w:rPr>
          <w:t>https://stackoverflow.com/questions/41314228/javafx-creating-smooth-animation-without-creating-a-new-thread</w:t>
        </w:r>
      </w:hyperlink>
      <w:r>
        <w:rPr>
          <w:rStyle w:val="Lienhypertexte"/>
          <w:szCs w:val="24"/>
        </w:rPr>
        <w:t xml:space="preserve"> </w:t>
      </w:r>
    </w:p>
    <w:p w14:paraId="0D98B484" w14:textId="58B90453" w:rsidR="00B902A0" w:rsidRPr="00B902A0" w:rsidRDefault="00B902A0" w:rsidP="00B902A0">
      <w:pPr>
        <w:pStyle w:val="Paragraphedeliste"/>
        <w:numPr>
          <w:ilvl w:val="0"/>
          <w:numId w:val="8"/>
        </w:numPr>
        <w:rPr>
          <w:szCs w:val="24"/>
        </w:rPr>
      </w:pPr>
      <w:r>
        <w:rPr>
          <w:szCs w:val="24"/>
        </w:rPr>
        <w:t xml:space="preserve">Le jeu en ligne : </w:t>
      </w:r>
      <w:hyperlink r:id="rId25" w:history="1">
        <w:r w:rsidRPr="00993249">
          <w:rPr>
            <w:rStyle w:val="Lienhypertexte"/>
            <w:szCs w:val="24"/>
          </w:rPr>
          <w:t>http://flappybird.io/</w:t>
        </w:r>
      </w:hyperlink>
      <w:r>
        <w:rPr>
          <w:szCs w:val="24"/>
        </w:rPr>
        <w:t xml:space="preserve"> </w:t>
      </w:r>
    </w:p>
    <w:p w14:paraId="029D593D" w14:textId="4E7FD31F" w:rsidR="00DF7555" w:rsidRPr="00DF7555" w:rsidRDefault="00893629" w:rsidP="00DF7555">
      <w:pPr>
        <w:pStyle w:val="Paragraphedeliste"/>
        <w:numPr>
          <w:ilvl w:val="0"/>
          <w:numId w:val="8"/>
        </w:numPr>
        <w:rPr>
          <w:szCs w:val="24"/>
        </w:rPr>
      </w:pPr>
      <w:r w:rsidRPr="00893629">
        <w:rPr>
          <w:szCs w:val="24"/>
        </w:rPr>
        <w:t>Précédents exercices réalisés en module</w:t>
      </w:r>
    </w:p>
    <w:sectPr w:rsidR="00DF7555" w:rsidRPr="00DF7555" w:rsidSect="00033107">
      <w:headerReference w:type="default" r:id="rId26"/>
      <w:footerReference w:type="default" r:id="rId27"/>
      <w:headerReference w:type="firs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83C59" w14:textId="77777777" w:rsidR="00EF1120" w:rsidRDefault="00EF1120" w:rsidP="00F61680">
      <w:pPr>
        <w:spacing w:after="0" w:line="240" w:lineRule="auto"/>
      </w:pPr>
      <w:r>
        <w:separator/>
      </w:r>
    </w:p>
  </w:endnote>
  <w:endnote w:type="continuationSeparator" w:id="0">
    <w:p w14:paraId="20B450E0" w14:textId="77777777" w:rsidR="00EF1120" w:rsidRDefault="00EF1120"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695A19" w:rsidRDefault="00695A1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695A19" w:rsidRDefault="00695A1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0CCD6DF1" w:rsidR="00695A19" w:rsidRDefault="00695A19" w:rsidP="00A94859">
    <w:pPr>
      <w:pStyle w:val="Pieddepage"/>
      <w:tabs>
        <w:tab w:val="left" w:pos="2196"/>
      </w:tabs>
    </w:pPr>
    <w:r>
      <w:fldChar w:fldCharType="begin"/>
    </w:r>
    <w:r>
      <w:instrText xml:space="preserve"> DATE  \@ "d MMMM yyyy"  \* MERGEFORMAT </w:instrText>
    </w:r>
    <w:r>
      <w:fldChar w:fldCharType="separate"/>
    </w:r>
    <w:r w:rsidR="00DF7555">
      <w:rPr>
        <w:noProof/>
      </w:rPr>
      <w:t>9 décembre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EF1120">
      <w:fldChar w:fldCharType="begin"/>
    </w:r>
    <w:r w:rsidR="00EF1120">
      <w:instrText xml:space="preserve"> SECTIONPAGES  \* Arabic  \* MERGEFORMAT </w:instrText>
    </w:r>
    <w:r w:rsidR="00EF1120">
      <w:fldChar w:fldCharType="separate"/>
    </w:r>
    <w:r w:rsidR="00DF7555">
      <w:rPr>
        <w:noProof/>
      </w:rPr>
      <w:t>9</w:t>
    </w:r>
    <w:r w:rsidR="00EF112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472FB" w14:textId="77777777" w:rsidR="00EF1120" w:rsidRDefault="00EF1120" w:rsidP="00F61680">
      <w:pPr>
        <w:spacing w:after="0" w:line="240" w:lineRule="auto"/>
      </w:pPr>
      <w:r>
        <w:separator/>
      </w:r>
    </w:p>
  </w:footnote>
  <w:footnote w:type="continuationSeparator" w:id="0">
    <w:p w14:paraId="05F594DF" w14:textId="77777777" w:rsidR="00EF1120" w:rsidRDefault="00EF1120"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13AF0013" w:rsidR="00695A19" w:rsidRPr="000F1349" w:rsidRDefault="00695A19" w:rsidP="000F1349">
    <w:pPr>
      <w:pStyle w:val="En-tte"/>
    </w:pPr>
    <w:r>
      <w:rPr>
        <w:noProof/>
      </w:rPr>
      <w:drawing>
        <wp:anchor distT="0" distB="0" distL="114300" distR="114300" simplePos="0" relativeHeight="251658240" behindDoc="1" locked="0" layoutInCell="1" allowOverlap="1" wp14:anchorId="730B0393" wp14:editId="64F80CA4">
          <wp:simplePos x="0" y="0"/>
          <wp:positionH relativeFrom="column">
            <wp:posOffset>4668625</wp:posOffset>
          </wp:positionH>
          <wp:positionV relativeFrom="paragraph">
            <wp:posOffset>-173355</wp:posOffset>
          </wp:positionV>
          <wp:extent cx="1110280" cy="363728"/>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0280" cy="3637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120">
      <w:fldChar w:fldCharType="begin"/>
    </w:r>
    <w:r w:rsidR="00EF1120">
      <w:instrText xml:space="preserve"> AUTHOR  \* FirstCap  \* MERGEFORMAT </w:instrText>
    </w:r>
    <w:r w:rsidR="00EF1120">
      <w:fldChar w:fldCharType="separate"/>
    </w:r>
    <w:r w:rsidR="00B9142F">
      <w:rPr>
        <w:noProof/>
      </w:rPr>
      <w:t>Bovay Louis</w:t>
    </w:r>
    <w:r w:rsidR="00EF1120">
      <w:rPr>
        <w:noProof/>
      </w:rPr>
      <w:fldChar w:fldCharType="end"/>
    </w:r>
    <w:r w:rsidRPr="000F1349">
      <w:ptab w:relativeTo="margin" w:alignment="center" w:leader="none"/>
    </w:r>
    <w:r w:rsidR="00EF1120">
      <w:fldChar w:fldCharType="begin"/>
    </w:r>
    <w:r w:rsidR="00EF1120">
      <w:instrText xml:space="preserve"> TITLE  \* FirstCap  \* MERGEFORMAT </w:instrText>
    </w:r>
    <w:r w:rsidR="00EF1120">
      <w:fldChar w:fldCharType="separate"/>
    </w:r>
    <w:r w:rsidR="00B9142F">
      <w:t>FlappyBird – Documentation technique</w:t>
    </w:r>
    <w:r w:rsidR="00EF1120">
      <w:fldChar w:fldCharType="end"/>
    </w:r>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695A19" w:rsidRDefault="00695A1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C1F147D"/>
    <w:multiLevelType w:val="hybridMultilevel"/>
    <w:tmpl w:val="4BA467CC"/>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C505627"/>
    <w:multiLevelType w:val="hybridMultilevel"/>
    <w:tmpl w:val="A57299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0F0DCD"/>
    <w:multiLevelType w:val="hybridMultilevel"/>
    <w:tmpl w:val="795AED36"/>
    <w:lvl w:ilvl="0" w:tplc="C4800E58">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9BE7F34"/>
    <w:multiLevelType w:val="hybridMultilevel"/>
    <w:tmpl w:val="74DC8D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7051F"/>
    <w:multiLevelType w:val="hybridMultilevel"/>
    <w:tmpl w:val="64A8E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7C62F9A"/>
    <w:multiLevelType w:val="hybridMultilevel"/>
    <w:tmpl w:val="A540F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47C4F33"/>
    <w:multiLevelType w:val="hybridMultilevel"/>
    <w:tmpl w:val="5D0898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445EDF"/>
    <w:multiLevelType w:val="hybridMultilevel"/>
    <w:tmpl w:val="DD86EA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4065BAA"/>
    <w:multiLevelType w:val="hybridMultilevel"/>
    <w:tmpl w:val="BF14D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A513AED"/>
    <w:multiLevelType w:val="hybridMultilevel"/>
    <w:tmpl w:val="8FC2846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A597E23"/>
    <w:multiLevelType w:val="hybridMultilevel"/>
    <w:tmpl w:val="B058A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2"/>
  </w:num>
  <w:num w:numId="6">
    <w:abstractNumId w:val="8"/>
  </w:num>
  <w:num w:numId="7">
    <w:abstractNumId w:val="13"/>
  </w:num>
  <w:num w:numId="8">
    <w:abstractNumId w:val="6"/>
  </w:num>
  <w:num w:numId="9">
    <w:abstractNumId w:val="9"/>
  </w:num>
  <w:num w:numId="10">
    <w:abstractNumId w:val="12"/>
  </w:num>
  <w:num w:numId="11">
    <w:abstractNumId w:val="1"/>
  </w:num>
  <w:num w:numId="12">
    <w:abstractNumId w:val="10"/>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51ED4"/>
    <w:rsid w:val="00062C5C"/>
    <w:rsid w:val="000A7855"/>
    <w:rsid w:val="000F1349"/>
    <w:rsid w:val="000F7B06"/>
    <w:rsid w:val="001C4C00"/>
    <w:rsid w:val="001D182B"/>
    <w:rsid w:val="001E1436"/>
    <w:rsid w:val="00213931"/>
    <w:rsid w:val="00235ED9"/>
    <w:rsid w:val="00273F68"/>
    <w:rsid w:val="002B7A92"/>
    <w:rsid w:val="00300003"/>
    <w:rsid w:val="003204A1"/>
    <w:rsid w:val="00330328"/>
    <w:rsid w:val="00332CC3"/>
    <w:rsid w:val="00341C80"/>
    <w:rsid w:val="003561AD"/>
    <w:rsid w:val="00380D86"/>
    <w:rsid w:val="003B26C0"/>
    <w:rsid w:val="003B576D"/>
    <w:rsid w:val="003C21C6"/>
    <w:rsid w:val="00403442"/>
    <w:rsid w:val="00403CF6"/>
    <w:rsid w:val="00463862"/>
    <w:rsid w:val="00476204"/>
    <w:rsid w:val="00495DDF"/>
    <w:rsid w:val="004E7AAA"/>
    <w:rsid w:val="00547B83"/>
    <w:rsid w:val="00550DEF"/>
    <w:rsid w:val="005C5334"/>
    <w:rsid w:val="00601CE0"/>
    <w:rsid w:val="00695A19"/>
    <w:rsid w:val="00716C20"/>
    <w:rsid w:val="007D1FFF"/>
    <w:rsid w:val="00805516"/>
    <w:rsid w:val="00875BE0"/>
    <w:rsid w:val="008925DD"/>
    <w:rsid w:val="00893629"/>
    <w:rsid w:val="00896D48"/>
    <w:rsid w:val="00974C25"/>
    <w:rsid w:val="00980EE1"/>
    <w:rsid w:val="00995D03"/>
    <w:rsid w:val="009A317D"/>
    <w:rsid w:val="009B06BD"/>
    <w:rsid w:val="00A94859"/>
    <w:rsid w:val="00AC7D3A"/>
    <w:rsid w:val="00B31462"/>
    <w:rsid w:val="00B902A0"/>
    <w:rsid w:val="00B9142F"/>
    <w:rsid w:val="00BA2781"/>
    <w:rsid w:val="00BD7081"/>
    <w:rsid w:val="00BE3D8E"/>
    <w:rsid w:val="00C3366B"/>
    <w:rsid w:val="00C413D4"/>
    <w:rsid w:val="00C84D0F"/>
    <w:rsid w:val="00CD70E9"/>
    <w:rsid w:val="00D10238"/>
    <w:rsid w:val="00DF7555"/>
    <w:rsid w:val="00E050DA"/>
    <w:rsid w:val="00E30708"/>
    <w:rsid w:val="00E5157D"/>
    <w:rsid w:val="00E74921"/>
    <w:rsid w:val="00EB46B9"/>
    <w:rsid w:val="00EC41A4"/>
    <w:rsid w:val="00ED1793"/>
    <w:rsid w:val="00EF1120"/>
    <w:rsid w:val="00F17036"/>
    <w:rsid w:val="00F351A7"/>
    <w:rsid w:val="00F561D2"/>
    <w:rsid w:val="00F61680"/>
    <w:rsid w:val="00F81516"/>
    <w:rsid w:val="00F87224"/>
    <w:rsid w:val="00FA65D5"/>
    <w:rsid w:val="00FB5258"/>
    <w:rsid w:val="00FC26ED"/>
    <w:rsid w:val="00FC6EB1"/>
    <w:rsid w:val="00FD728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896D48"/>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896D48"/>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403CF6"/>
    <w:pPr>
      <w:ind w:left="720"/>
      <w:contextualSpacing/>
    </w:pPr>
  </w:style>
  <w:style w:type="paragraph" w:styleId="PrformatHTML">
    <w:name w:val="HTML Preformatted"/>
    <w:basedOn w:val="Normal"/>
    <w:link w:val="PrformatHTMLCar"/>
    <w:uiPriority w:val="99"/>
    <w:unhideWhenUsed/>
    <w:rsid w:val="00300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300003"/>
    <w:rPr>
      <w:rFonts w:ascii="Courier New" w:eastAsia="Times New Roman" w:hAnsi="Courier New" w:cs="Courier New"/>
      <w:sz w:val="20"/>
      <w:szCs w:val="20"/>
      <w:lang w:eastAsia="fr-CH"/>
    </w:rPr>
  </w:style>
  <w:style w:type="character" w:styleId="Mentionnonrsolue">
    <w:name w:val="Unresolved Mention"/>
    <w:basedOn w:val="Policepardfaut"/>
    <w:uiPriority w:val="99"/>
    <w:semiHidden/>
    <w:unhideWhenUsed/>
    <w:rsid w:val="00893629"/>
    <w:rPr>
      <w:color w:val="605E5C"/>
      <w:shd w:val="clear" w:color="auto" w:fill="E1DFDD"/>
    </w:rPr>
  </w:style>
  <w:style w:type="paragraph" w:styleId="TM3">
    <w:name w:val="toc 3"/>
    <w:basedOn w:val="Normal"/>
    <w:next w:val="Normal"/>
    <w:autoRedefine/>
    <w:uiPriority w:val="39"/>
    <w:unhideWhenUsed/>
    <w:rsid w:val="003561A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95485">
      <w:bodyDiv w:val="1"/>
      <w:marLeft w:val="0"/>
      <w:marRight w:val="0"/>
      <w:marTop w:val="0"/>
      <w:marBottom w:val="0"/>
      <w:divBdr>
        <w:top w:val="none" w:sz="0" w:space="0" w:color="auto"/>
        <w:left w:val="none" w:sz="0" w:space="0" w:color="auto"/>
        <w:bottom w:val="none" w:sz="0" w:space="0" w:color="auto"/>
        <w:right w:val="none" w:sz="0" w:space="0" w:color="auto"/>
      </w:divBdr>
    </w:div>
    <w:div w:id="47999650">
      <w:bodyDiv w:val="1"/>
      <w:marLeft w:val="0"/>
      <w:marRight w:val="0"/>
      <w:marTop w:val="0"/>
      <w:marBottom w:val="0"/>
      <w:divBdr>
        <w:top w:val="none" w:sz="0" w:space="0" w:color="auto"/>
        <w:left w:val="none" w:sz="0" w:space="0" w:color="auto"/>
        <w:bottom w:val="none" w:sz="0" w:space="0" w:color="auto"/>
        <w:right w:val="none" w:sz="0" w:space="0" w:color="auto"/>
      </w:divBdr>
    </w:div>
    <w:div w:id="57753704">
      <w:bodyDiv w:val="1"/>
      <w:marLeft w:val="0"/>
      <w:marRight w:val="0"/>
      <w:marTop w:val="0"/>
      <w:marBottom w:val="0"/>
      <w:divBdr>
        <w:top w:val="none" w:sz="0" w:space="0" w:color="auto"/>
        <w:left w:val="none" w:sz="0" w:space="0" w:color="auto"/>
        <w:bottom w:val="none" w:sz="0" w:space="0" w:color="auto"/>
        <w:right w:val="none" w:sz="0" w:space="0" w:color="auto"/>
      </w:divBdr>
    </w:div>
    <w:div w:id="60492858">
      <w:bodyDiv w:val="1"/>
      <w:marLeft w:val="0"/>
      <w:marRight w:val="0"/>
      <w:marTop w:val="0"/>
      <w:marBottom w:val="0"/>
      <w:divBdr>
        <w:top w:val="none" w:sz="0" w:space="0" w:color="auto"/>
        <w:left w:val="none" w:sz="0" w:space="0" w:color="auto"/>
        <w:bottom w:val="none" w:sz="0" w:space="0" w:color="auto"/>
        <w:right w:val="none" w:sz="0" w:space="0" w:color="auto"/>
      </w:divBdr>
    </w:div>
    <w:div w:id="117191056">
      <w:bodyDiv w:val="1"/>
      <w:marLeft w:val="0"/>
      <w:marRight w:val="0"/>
      <w:marTop w:val="0"/>
      <w:marBottom w:val="0"/>
      <w:divBdr>
        <w:top w:val="none" w:sz="0" w:space="0" w:color="auto"/>
        <w:left w:val="none" w:sz="0" w:space="0" w:color="auto"/>
        <w:bottom w:val="none" w:sz="0" w:space="0" w:color="auto"/>
        <w:right w:val="none" w:sz="0" w:space="0" w:color="auto"/>
      </w:divBdr>
    </w:div>
    <w:div w:id="118768238">
      <w:bodyDiv w:val="1"/>
      <w:marLeft w:val="0"/>
      <w:marRight w:val="0"/>
      <w:marTop w:val="0"/>
      <w:marBottom w:val="0"/>
      <w:divBdr>
        <w:top w:val="none" w:sz="0" w:space="0" w:color="auto"/>
        <w:left w:val="none" w:sz="0" w:space="0" w:color="auto"/>
        <w:bottom w:val="none" w:sz="0" w:space="0" w:color="auto"/>
        <w:right w:val="none" w:sz="0" w:space="0" w:color="auto"/>
      </w:divBdr>
    </w:div>
    <w:div w:id="174807424">
      <w:bodyDiv w:val="1"/>
      <w:marLeft w:val="0"/>
      <w:marRight w:val="0"/>
      <w:marTop w:val="0"/>
      <w:marBottom w:val="0"/>
      <w:divBdr>
        <w:top w:val="none" w:sz="0" w:space="0" w:color="auto"/>
        <w:left w:val="none" w:sz="0" w:space="0" w:color="auto"/>
        <w:bottom w:val="none" w:sz="0" w:space="0" w:color="auto"/>
        <w:right w:val="none" w:sz="0" w:space="0" w:color="auto"/>
      </w:divBdr>
    </w:div>
    <w:div w:id="277029223">
      <w:bodyDiv w:val="1"/>
      <w:marLeft w:val="0"/>
      <w:marRight w:val="0"/>
      <w:marTop w:val="0"/>
      <w:marBottom w:val="0"/>
      <w:divBdr>
        <w:top w:val="none" w:sz="0" w:space="0" w:color="auto"/>
        <w:left w:val="none" w:sz="0" w:space="0" w:color="auto"/>
        <w:bottom w:val="none" w:sz="0" w:space="0" w:color="auto"/>
        <w:right w:val="none" w:sz="0" w:space="0" w:color="auto"/>
      </w:divBdr>
    </w:div>
    <w:div w:id="280959865">
      <w:bodyDiv w:val="1"/>
      <w:marLeft w:val="0"/>
      <w:marRight w:val="0"/>
      <w:marTop w:val="0"/>
      <w:marBottom w:val="0"/>
      <w:divBdr>
        <w:top w:val="none" w:sz="0" w:space="0" w:color="auto"/>
        <w:left w:val="none" w:sz="0" w:space="0" w:color="auto"/>
        <w:bottom w:val="none" w:sz="0" w:space="0" w:color="auto"/>
        <w:right w:val="none" w:sz="0" w:space="0" w:color="auto"/>
      </w:divBdr>
    </w:div>
    <w:div w:id="341667861">
      <w:bodyDiv w:val="1"/>
      <w:marLeft w:val="0"/>
      <w:marRight w:val="0"/>
      <w:marTop w:val="0"/>
      <w:marBottom w:val="0"/>
      <w:divBdr>
        <w:top w:val="none" w:sz="0" w:space="0" w:color="auto"/>
        <w:left w:val="none" w:sz="0" w:space="0" w:color="auto"/>
        <w:bottom w:val="none" w:sz="0" w:space="0" w:color="auto"/>
        <w:right w:val="none" w:sz="0" w:space="0" w:color="auto"/>
      </w:divBdr>
      <w:divsChild>
        <w:div w:id="71128667">
          <w:marLeft w:val="0"/>
          <w:marRight w:val="0"/>
          <w:marTop w:val="0"/>
          <w:marBottom w:val="0"/>
          <w:divBdr>
            <w:top w:val="none" w:sz="0" w:space="0" w:color="auto"/>
            <w:left w:val="none" w:sz="0" w:space="0" w:color="auto"/>
            <w:bottom w:val="none" w:sz="0" w:space="0" w:color="auto"/>
            <w:right w:val="none" w:sz="0" w:space="0" w:color="auto"/>
          </w:divBdr>
        </w:div>
      </w:divsChild>
    </w:div>
    <w:div w:id="346947604">
      <w:bodyDiv w:val="1"/>
      <w:marLeft w:val="0"/>
      <w:marRight w:val="0"/>
      <w:marTop w:val="0"/>
      <w:marBottom w:val="0"/>
      <w:divBdr>
        <w:top w:val="none" w:sz="0" w:space="0" w:color="auto"/>
        <w:left w:val="none" w:sz="0" w:space="0" w:color="auto"/>
        <w:bottom w:val="none" w:sz="0" w:space="0" w:color="auto"/>
        <w:right w:val="none" w:sz="0" w:space="0" w:color="auto"/>
      </w:divBdr>
    </w:div>
    <w:div w:id="418716068">
      <w:bodyDiv w:val="1"/>
      <w:marLeft w:val="0"/>
      <w:marRight w:val="0"/>
      <w:marTop w:val="0"/>
      <w:marBottom w:val="0"/>
      <w:divBdr>
        <w:top w:val="none" w:sz="0" w:space="0" w:color="auto"/>
        <w:left w:val="none" w:sz="0" w:space="0" w:color="auto"/>
        <w:bottom w:val="none" w:sz="0" w:space="0" w:color="auto"/>
        <w:right w:val="none" w:sz="0" w:space="0" w:color="auto"/>
      </w:divBdr>
    </w:div>
    <w:div w:id="467629851">
      <w:bodyDiv w:val="1"/>
      <w:marLeft w:val="0"/>
      <w:marRight w:val="0"/>
      <w:marTop w:val="0"/>
      <w:marBottom w:val="0"/>
      <w:divBdr>
        <w:top w:val="none" w:sz="0" w:space="0" w:color="auto"/>
        <w:left w:val="none" w:sz="0" w:space="0" w:color="auto"/>
        <w:bottom w:val="none" w:sz="0" w:space="0" w:color="auto"/>
        <w:right w:val="none" w:sz="0" w:space="0" w:color="auto"/>
      </w:divBdr>
    </w:div>
    <w:div w:id="520703772">
      <w:bodyDiv w:val="1"/>
      <w:marLeft w:val="0"/>
      <w:marRight w:val="0"/>
      <w:marTop w:val="0"/>
      <w:marBottom w:val="0"/>
      <w:divBdr>
        <w:top w:val="none" w:sz="0" w:space="0" w:color="auto"/>
        <w:left w:val="none" w:sz="0" w:space="0" w:color="auto"/>
        <w:bottom w:val="none" w:sz="0" w:space="0" w:color="auto"/>
        <w:right w:val="none" w:sz="0" w:space="0" w:color="auto"/>
      </w:divBdr>
    </w:div>
    <w:div w:id="573903853">
      <w:bodyDiv w:val="1"/>
      <w:marLeft w:val="0"/>
      <w:marRight w:val="0"/>
      <w:marTop w:val="0"/>
      <w:marBottom w:val="0"/>
      <w:divBdr>
        <w:top w:val="none" w:sz="0" w:space="0" w:color="auto"/>
        <w:left w:val="none" w:sz="0" w:space="0" w:color="auto"/>
        <w:bottom w:val="none" w:sz="0" w:space="0" w:color="auto"/>
        <w:right w:val="none" w:sz="0" w:space="0" w:color="auto"/>
      </w:divBdr>
    </w:div>
    <w:div w:id="639961844">
      <w:bodyDiv w:val="1"/>
      <w:marLeft w:val="0"/>
      <w:marRight w:val="0"/>
      <w:marTop w:val="0"/>
      <w:marBottom w:val="0"/>
      <w:divBdr>
        <w:top w:val="none" w:sz="0" w:space="0" w:color="auto"/>
        <w:left w:val="none" w:sz="0" w:space="0" w:color="auto"/>
        <w:bottom w:val="none" w:sz="0" w:space="0" w:color="auto"/>
        <w:right w:val="none" w:sz="0" w:space="0" w:color="auto"/>
      </w:divBdr>
    </w:div>
    <w:div w:id="683828689">
      <w:bodyDiv w:val="1"/>
      <w:marLeft w:val="0"/>
      <w:marRight w:val="0"/>
      <w:marTop w:val="0"/>
      <w:marBottom w:val="0"/>
      <w:divBdr>
        <w:top w:val="none" w:sz="0" w:space="0" w:color="auto"/>
        <w:left w:val="none" w:sz="0" w:space="0" w:color="auto"/>
        <w:bottom w:val="none" w:sz="0" w:space="0" w:color="auto"/>
        <w:right w:val="none" w:sz="0" w:space="0" w:color="auto"/>
      </w:divBdr>
    </w:div>
    <w:div w:id="900479637">
      <w:bodyDiv w:val="1"/>
      <w:marLeft w:val="0"/>
      <w:marRight w:val="0"/>
      <w:marTop w:val="0"/>
      <w:marBottom w:val="0"/>
      <w:divBdr>
        <w:top w:val="none" w:sz="0" w:space="0" w:color="auto"/>
        <w:left w:val="none" w:sz="0" w:space="0" w:color="auto"/>
        <w:bottom w:val="none" w:sz="0" w:space="0" w:color="auto"/>
        <w:right w:val="none" w:sz="0" w:space="0" w:color="auto"/>
      </w:divBdr>
    </w:div>
    <w:div w:id="998118843">
      <w:bodyDiv w:val="1"/>
      <w:marLeft w:val="0"/>
      <w:marRight w:val="0"/>
      <w:marTop w:val="0"/>
      <w:marBottom w:val="0"/>
      <w:divBdr>
        <w:top w:val="none" w:sz="0" w:space="0" w:color="auto"/>
        <w:left w:val="none" w:sz="0" w:space="0" w:color="auto"/>
        <w:bottom w:val="none" w:sz="0" w:space="0" w:color="auto"/>
        <w:right w:val="none" w:sz="0" w:space="0" w:color="auto"/>
      </w:divBdr>
    </w:div>
    <w:div w:id="1039353272">
      <w:bodyDiv w:val="1"/>
      <w:marLeft w:val="0"/>
      <w:marRight w:val="0"/>
      <w:marTop w:val="0"/>
      <w:marBottom w:val="0"/>
      <w:divBdr>
        <w:top w:val="none" w:sz="0" w:space="0" w:color="auto"/>
        <w:left w:val="none" w:sz="0" w:space="0" w:color="auto"/>
        <w:bottom w:val="none" w:sz="0" w:space="0" w:color="auto"/>
        <w:right w:val="none" w:sz="0" w:space="0" w:color="auto"/>
      </w:divBdr>
    </w:div>
    <w:div w:id="1112164985">
      <w:bodyDiv w:val="1"/>
      <w:marLeft w:val="0"/>
      <w:marRight w:val="0"/>
      <w:marTop w:val="0"/>
      <w:marBottom w:val="0"/>
      <w:divBdr>
        <w:top w:val="none" w:sz="0" w:space="0" w:color="auto"/>
        <w:left w:val="none" w:sz="0" w:space="0" w:color="auto"/>
        <w:bottom w:val="none" w:sz="0" w:space="0" w:color="auto"/>
        <w:right w:val="none" w:sz="0" w:space="0" w:color="auto"/>
      </w:divBdr>
    </w:div>
    <w:div w:id="1167210870">
      <w:bodyDiv w:val="1"/>
      <w:marLeft w:val="0"/>
      <w:marRight w:val="0"/>
      <w:marTop w:val="0"/>
      <w:marBottom w:val="0"/>
      <w:divBdr>
        <w:top w:val="none" w:sz="0" w:space="0" w:color="auto"/>
        <w:left w:val="none" w:sz="0" w:space="0" w:color="auto"/>
        <w:bottom w:val="none" w:sz="0" w:space="0" w:color="auto"/>
        <w:right w:val="none" w:sz="0" w:space="0" w:color="auto"/>
      </w:divBdr>
    </w:div>
    <w:div w:id="1481649311">
      <w:bodyDiv w:val="1"/>
      <w:marLeft w:val="0"/>
      <w:marRight w:val="0"/>
      <w:marTop w:val="0"/>
      <w:marBottom w:val="0"/>
      <w:divBdr>
        <w:top w:val="none" w:sz="0" w:space="0" w:color="auto"/>
        <w:left w:val="none" w:sz="0" w:space="0" w:color="auto"/>
        <w:bottom w:val="none" w:sz="0" w:space="0" w:color="auto"/>
        <w:right w:val="none" w:sz="0" w:space="0" w:color="auto"/>
      </w:divBdr>
    </w:div>
    <w:div w:id="1514104334">
      <w:bodyDiv w:val="1"/>
      <w:marLeft w:val="0"/>
      <w:marRight w:val="0"/>
      <w:marTop w:val="0"/>
      <w:marBottom w:val="0"/>
      <w:divBdr>
        <w:top w:val="none" w:sz="0" w:space="0" w:color="auto"/>
        <w:left w:val="none" w:sz="0" w:space="0" w:color="auto"/>
        <w:bottom w:val="none" w:sz="0" w:space="0" w:color="auto"/>
        <w:right w:val="none" w:sz="0" w:space="0" w:color="auto"/>
      </w:divBdr>
    </w:div>
    <w:div w:id="1726637193">
      <w:bodyDiv w:val="1"/>
      <w:marLeft w:val="0"/>
      <w:marRight w:val="0"/>
      <w:marTop w:val="0"/>
      <w:marBottom w:val="0"/>
      <w:divBdr>
        <w:top w:val="none" w:sz="0" w:space="0" w:color="auto"/>
        <w:left w:val="none" w:sz="0" w:space="0" w:color="auto"/>
        <w:bottom w:val="none" w:sz="0" w:space="0" w:color="auto"/>
        <w:right w:val="none" w:sz="0" w:space="0" w:color="auto"/>
      </w:divBdr>
    </w:div>
    <w:div w:id="196419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etbrains.com/fr-fr/idea/" TargetMode="External"/><Relationship Id="rId18" Type="http://schemas.openxmlformats.org/officeDocument/2006/relationships/hyperlink" Target="https://gluonhq.com/products/javaf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stackoverflow.com/questions/50337303/how-do-i-change-the-speed-of-an-animationtimer-in-javaf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flappybird.io/"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stackoverflow.com/questions/37472273/detect-single-key-press-in-javaf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stackoverflow.com/questions/41314228/javafx-creating-smooth-animation-without-creating-a-new-thread" TargetMode="External"/><Relationship Id="rId5" Type="http://schemas.openxmlformats.org/officeDocument/2006/relationships/settings" Target="settings.xml"/><Relationship Id="rId15" Type="http://schemas.openxmlformats.org/officeDocument/2006/relationships/hyperlink" Target="https://www.jetbrains.com/help/idea/javafx.html" TargetMode="External"/><Relationship Id="rId23" Type="http://schemas.openxmlformats.org/officeDocument/2006/relationships/hyperlink" Target="https://stackoverflow.com/questions/34166627/javafx-rotate-imageview" TargetMode="External"/><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docs.oracle.com/javase/8/javafx/api/javafx/scene/shape/Rectangl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uonhq.com/products/javafx/" TargetMode="External"/><Relationship Id="rId22" Type="http://schemas.openxmlformats.org/officeDocument/2006/relationships/hyperlink" Target="https://www.tutorialspoint.com/javafx/javafx_text.htm" TargetMode="External"/><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323</TotalTime>
  <Pages>12</Pages>
  <Words>1885</Words>
  <Characters>10372</Characters>
  <Application>Microsoft Office Word</Application>
  <DocSecurity>0</DocSecurity>
  <Lines>86</Lines>
  <Paragraphs>24</Paragraphs>
  <ScaleCrop>false</ScaleCrop>
  <HeadingPairs>
    <vt:vector size="4" baseType="variant">
      <vt:variant>
        <vt:lpstr>Titre</vt:lpstr>
      </vt:variant>
      <vt:variant>
        <vt:i4>1</vt:i4>
      </vt:variant>
      <vt:variant>
        <vt:lpstr>Titres</vt:lpstr>
      </vt:variant>
      <vt:variant>
        <vt:i4>15</vt:i4>
      </vt:variant>
    </vt:vector>
  </HeadingPairs>
  <TitlesOfParts>
    <vt:vector size="16" baseType="lpstr">
      <vt:lpstr>FlappyBird – Documentation technique</vt:lpstr>
      <vt:lpstr>Description du projet</vt:lpstr>
      <vt:lpstr>Convention de nommage</vt:lpstr>
      <vt:lpstr>Installations</vt:lpstr>
      <vt:lpstr>Les classes :</vt:lpstr>
      <vt:lpstr>Explications supplémentaires</vt:lpstr>
      <vt:lpstr>    Les « fausses scènes »</vt:lpstr>
      <vt:lpstr>    Les couples de tuyaux</vt:lpstr>
      <vt:lpstr>    Le background</vt:lpstr>
      <vt:lpstr>    La classe Area</vt:lpstr>
      <vt:lpstr>    Gestion du temps et des frames</vt:lpstr>
      <vt:lpstr>        Création</vt:lpstr>
      <vt:lpstr>        Gestion</vt:lpstr>
      <vt:lpstr>    Les sauts fluides</vt:lpstr>
      <vt:lpstr>    Les formes et leur sprite</vt:lpstr>
      <vt:lpstr>Sources</vt:lpstr>
    </vt:vector>
  </TitlesOfParts>
  <Company>DIVTEC</Company>
  <LinksUpToDate>false</LinksUpToDate>
  <CharactersWithSpaces>12233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Documentation technique</dc:title>
  <dc:subject/>
  <dc:creator>Bovay Louis</dc:creator>
  <cp:keywords/>
  <dc:description/>
  <cp:lastModifiedBy>Bovay Louis</cp:lastModifiedBy>
  <cp:revision>26</cp:revision>
  <cp:lastPrinted>2020-11-26T09:44:00Z</cp:lastPrinted>
  <dcterms:created xsi:type="dcterms:W3CDTF">2020-11-05T08:10:00Z</dcterms:created>
  <dcterms:modified xsi:type="dcterms:W3CDTF">2020-12-09T09:53:00Z</dcterms:modified>
</cp:coreProperties>
</file>