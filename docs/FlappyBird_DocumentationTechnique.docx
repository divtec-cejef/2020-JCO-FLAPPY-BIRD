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6086678"/>
        <w:docPartObj>
          <w:docPartGallery w:val="Cover Pages"/>
          <w:docPartUnique/>
        </w:docPartObj>
      </w:sdtPr>
      <w:sdtEndPr>
        <w:rPr>
          <w:rFonts w:cs="Arial"/>
          <w:szCs w:val="24"/>
        </w:rPr>
      </w:sdtEndPr>
      <w:sdtContent>
        <w:p w14:paraId="2E9AF593" w14:textId="1FB9F478" w:rsidR="004E7AAA" w:rsidRPr="004E7AAA" w:rsidRDefault="004E7AAA" w:rsidP="00F351A7">
          <w:r w:rsidRPr="000F1349">
            <w:rPr>
              <w:noProof/>
              <w:color w:val="FF7C8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775D2B" wp14:editId="5F3E161C">
                    <wp:simplePos x="0" y="0"/>
                    <wp:positionH relativeFrom="page">
                      <wp:posOffset>4536440</wp:posOffset>
                    </wp:positionH>
                    <wp:positionV relativeFrom="page">
                      <wp:posOffset>0</wp:posOffset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7C8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8F11F7C" w14:textId="5DFC0AB0" w:rsidR="00FA65D5" w:rsidRDefault="00FA65D5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F048AE2" w14:textId="77777777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Bovay Louis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5C50BD8B" w14:textId="77777777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DIVTEC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084553D" w14:textId="30691F3D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05/11/2020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775D2B" id="Groupe 453" o:spid="_x0000_s1026" style="position:absolute;margin-left:357.2pt;margin-top:0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" fillcolor="#ff5050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" fillcolor="#ff7c8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8F11F7C" w14:textId="5DFC0AB0" w:rsidR="00FA65D5" w:rsidRDefault="00FA65D5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F048AE2" w14:textId="77777777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Bovay Louis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5C50BD8B" w14:textId="77777777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DIVTEC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084553D" w14:textId="30691F3D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05/11/2020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4E7AA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BE318B2" wp14:editId="403063A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AE0875" w14:textId="456A97D1" w:rsidR="00FA65D5" w:rsidRDefault="00FA65D5" w:rsidP="00805516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FlappyBird – Documentation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BE318B2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9AE0875" w14:textId="456A97D1" w:rsidR="00FA65D5" w:rsidRDefault="00FA65D5" w:rsidP="00805516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>FlappyBird – Documentation technique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9CBD283" w14:textId="112DA906" w:rsidR="004E7AAA" w:rsidRPr="004E7AAA" w:rsidRDefault="004E7AAA">
          <w:pPr>
            <w:rPr>
              <w:rFonts w:cs="Arial"/>
              <w:szCs w:val="24"/>
            </w:rPr>
          </w:pPr>
          <w:r w:rsidRPr="004E7AAA">
            <w:rPr>
              <w:rFonts w:cs="Arial"/>
              <w:noProof/>
              <w:szCs w:val="24"/>
            </w:rPr>
            <w:drawing>
              <wp:anchor distT="0" distB="0" distL="114300" distR="114300" simplePos="0" relativeHeight="251660288" behindDoc="0" locked="0" layoutInCell="0" allowOverlap="1" wp14:anchorId="1EA1B2F4" wp14:editId="3C5AED25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Image 1" descr="Image d’un train dans une gare ferroviaire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4E7AAA">
            <w:rPr>
              <w:rFonts w:cs="Arial"/>
              <w:szCs w:val="24"/>
            </w:rPr>
            <w:br w:type="page"/>
          </w:r>
        </w:p>
      </w:sdtContent>
    </w:sdt>
    <w:p w14:paraId="6B57915A" w14:textId="77777777" w:rsidR="004E7AAA" w:rsidRPr="004E7AAA" w:rsidRDefault="004E7AAA">
      <w:pPr>
        <w:rPr>
          <w:rFonts w:cs="Arial"/>
          <w:szCs w:val="24"/>
        </w:rPr>
      </w:pPr>
    </w:p>
    <w:p w14:paraId="4710EFE2" w14:textId="0D851B4A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F8FA9" w14:textId="77777777" w:rsidR="00F61680" w:rsidRPr="001C4C00" w:rsidRDefault="00F61680">
          <w:pPr>
            <w:pStyle w:val="En-ttedetabledesmatires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C4C00">
            <w:rPr>
              <w:rFonts w:ascii="Arial" w:hAnsi="Arial" w:cs="Arial"/>
              <w:b/>
              <w:color w:val="auto"/>
              <w:sz w:val="48"/>
              <w:szCs w:val="48"/>
              <w:lang w:val="fr-FR"/>
            </w:rPr>
            <w:t>Table des matières</w:t>
          </w:r>
        </w:p>
        <w:p w14:paraId="776B8A93" w14:textId="3354C042" w:rsidR="00547B83" w:rsidRDefault="00F6168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70734" w:history="1">
            <w:r w:rsidR="00547B83" w:rsidRPr="0086519A">
              <w:rPr>
                <w:rStyle w:val="Lienhypertexte"/>
                <w:noProof/>
              </w:rPr>
              <w:t>1.</w:t>
            </w:r>
            <w:r w:rsidR="00547B83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547B83" w:rsidRPr="0086519A">
              <w:rPr>
                <w:rStyle w:val="Lienhypertexte"/>
                <w:noProof/>
              </w:rPr>
              <w:t>Description du projet</w:t>
            </w:r>
            <w:r w:rsidR="00547B83">
              <w:rPr>
                <w:noProof/>
                <w:webHidden/>
              </w:rPr>
              <w:tab/>
            </w:r>
            <w:r w:rsidR="00547B83">
              <w:rPr>
                <w:noProof/>
                <w:webHidden/>
              </w:rPr>
              <w:fldChar w:fldCharType="begin"/>
            </w:r>
            <w:r w:rsidR="00547B83">
              <w:rPr>
                <w:noProof/>
                <w:webHidden/>
              </w:rPr>
              <w:instrText xml:space="preserve"> PAGEREF _Toc55470734 \h </w:instrText>
            </w:r>
            <w:r w:rsidR="00547B83">
              <w:rPr>
                <w:noProof/>
                <w:webHidden/>
              </w:rPr>
            </w:r>
            <w:r w:rsidR="00547B83">
              <w:rPr>
                <w:noProof/>
                <w:webHidden/>
              </w:rPr>
              <w:fldChar w:fldCharType="separate"/>
            </w:r>
            <w:r w:rsidR="00547B83">
              <w:rPr>
                <w:noProof/>
                <w:webHidden/>
              </w:rPr>
              <w:t>1</w:t>
            </w:r>
            <w:r w:rsidR="00547B83">
              <w:rPr>
                <w:noProof/>
                <w:webHidden/>
              </w:rPr>
              <w:fldChar w:fldCharType="end"/>
            </w:r>
          </w:hyperlink>
        </w:p>
        <w:p w14:paraId="73B027E1" w14:textId="7A8DF877" w:rsidR="00547B83" w:rsidRDefault="00F17036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70735" w:history="1">
            <w:r w:rsidR="00547B83" w:rsidRPr="0086519A">
              <w:rPr>
                <w:rStyle w:val="Lienhypertexte"/>
                <w:noProof/>
              </w:rPr>
              <w:t>2.</w:t>
            </w:r>
            <w:r w:rsidR="00547B83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547B83" w:rsidRPr="0086519A">
              <w:rPr>
                <w:rStyle w:val="Lienhypertexte"/>
                <w:noProof/>
              </w:rPr>
              <w:t>Convention de nommage</w:t>
            </w:r>
            <w:r w:rsidR="00547B83">
              <w:rPr>
                <w:noProof/>
                <w:webHidden/>
              </w:rPr>
              <w:tab/>
            </w:r>
            <w:r w:rsidR="00547B83">
              <w:rPr>
                <w:noProof/>
                <w:webHidden/>
              </w:rPr>
              <w:fldChar w:fldCharType="begin"/>
            </w:r>
            <w:r w:rsidR="00547B83">
              <w:rPr>
                <w:noProof/>
                <w:webHidden/>
              </w:rPr>
              <w:instrText xml:space="preserve"> PAGEREF _Toc55470735 \h </w:instrText>
            </w:r>
            <w:r w:rsidR="00547B83">
              <w:rPr>
                <w:noProof/>
                <w:webHidden/>
              </w:rPr>
            </w:r>
            <w:r w:rsidR="00547B83">
              <w:rPr>
                <w:noProof/>
                <w:webHidden/>
              </w:rPr>
              <w:fldChar w:fldCharType="separate"/>
            </w:r>
            <w:r w:rsidR="00547B83">
              <w:rPr>
                <w:noProof/>
                <w:webHidden/>
              </w:rPr>
              <w:t>1</w:t>
            </w:r>
            <w:r w:rsidR="00547B83">
              <w:rPr>
                <w:noProof/>
                <w:webHidden/>
              </w:rPr>
              <w:fldChar w:fldCharType="end"/>
            </w:r>
          </w:hyperlink>
        </w:p>
        <w:p w14:paraId="47F6D3F4" w14:textId="25162344" w:rsidR="00547B83" w:rsidRDefault="00F17036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70736" w:history="1">
            <w:r w:rsidR="00547B83" w:rsidRPr="0086519A">
              <w:rPr>
                <w:rStyle w:val="Lienhypertexte"/>
                <w:noProof/>
              </w:rPr>
              <w:t>3.</w:t>
            </w:r>
            <w:r w:rsidR="00547B83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547B83" w:rsidRPr="0086519A">
              <w:rPr>
                <w:rStyle w:val="Lienhypertexte"/>
                <w:noProof/>
              </w:rPr>
              <w:t>Explications supplémentaires</w:t>
            </w:r>
            <w:r w:rsidR="00547B83">
              <w:rPr>
                <w:noProof/>
                <w:webHidden/>
              </w:rPr>
              <w:tab/>
            </w:r>
            <w:r w:rsidR="00547B83">
              <w:rPr>
                <w:noProof/>
                <w:webHidden/>
              </w:rPr>
              <w:fldChar w:fldCharType="begin"/>
            </w:r>
            <w:r w:rsidR="00547B83">
              <w:rPr>
                <w:noProof/>
                <w:webHidden/>
              </w:rPr>
              <w:instrText xml:space="preserve"> PAGEREF _Toc55470736 \h </w:instrText>
            </w:r>
            <w:r w:rsidR="00547B83">
              <w:rPr>
                <w:noProof/>
                <w:webHidden/>
              </w:rPr>
            </w:r>
            <w:r w:rsidR="00547B83">
              <w:rPr>
                <w:noProof/>
                <w:webHidden/>
              </w:rPr>
              <w:fldChar w:fldCharType="separate"/>
            </w:r>
            <w:r w:rsidR="00547B83">
              <w:rPr>
                <w:noProof/>
                <w:webHidden/>
              </w:rPr>
              <w:t>2</w:t>
            </w:r>
            <w:r w:rsidR="00547B83">
              <w:rPr>
                <w:noProof/>
                <w:webHidden/>
              </w:rPr>
              <w:fldChar w:fldCharType="end"/>
            </w:r>
          </w:hyperlink>
        </w:p>
        <w:p w14:paraId="632E2329" w14:textId="13867290" w:rsidR="00547B83" w:rsidRDefault="00F17036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70737" w:history="1">
            <w:r w:rsidR="00547B83" w:rsidRPr="0086519A">
              <w:rPr>
                <w:rStyle w:val="Lienhypertexte"/>
                <w:noProof/>
              </w:rPr>
              <w:t>3.1</w:t>
            </w:r>
            <w:r w:rsidR="00547B83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547B83" w:rsidRPr="0086519A">
              <w:rPr>
                <w:rStyle w:val="Lienhypertexte"/>
                <w:noProof/>
              </w:rPr>
              <w:t>Les « fausses scènes »</w:t>
            </w:r>
            <w:r w:rsidR="00547B83">
              <w:rPr>
                <w:noProof/>
                <w:webHidden/>
              </w:rPr>
              <w:tab/>
            </w:r>
            <w:r w:rsidR="00547B83">
              <w:rPr>
                <w:noProof/>
                <w:webHidden/>
              </w:rPr>
              <w:fldChar w:fldCharType="begin"/>
            </w:r>
            <w:r w:rsidR="00547B83">
              <w:rPr>
                <w:noProof/>
                <w:webHidden/>
              </w:rPr>
              <w:instrText xml:space="preserve"> PAGEREF _Toc55470737 \h </w:instrText>
            </w:r>
            <w:r w:rsidR="00547B83">
              <w:rPr>
                <w:noProof/>
                <w:webHidden/>
              </w:rPr>
            </w:r>
            <w:r w:rsidR="00547B83">
              <w:rPr>
                <w:noProof/>
                <w:webHidden/>
              </w:rPr>
              <w:fldChar w:fldCharType="separate"/>
            </w:r>
            <w:r w:rsidR="00547B83">
              <w:rPr>
                <w:noProof/>
                <w:webHidden/>
              </w:rPr>
              <w:t>2</w:t>
            </w:r>
            <w:r w:rsidR="00547B83">
              <w:rPr>
                <w:noProof/>
                <w:webHidden/>
              </w:rPr>
              <w:fldChar w:fldCharType="end"/>
            </w:r>
          </w:hyperlink>
        </w:p>
        <w:p w14:paraId="7C07CED5" w14:textId="0530109B" w:rsidR="00547B83" w:rsidRDefault="00F17036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70738" w:history="1">
            <w:r w:rsidR="00547B83" w:rsidRPr="0086519A">
              <w:rPr>
                <w:rStyle w:val="Lienhypertexte"/>
                <w:noProof/>
              </w:rPr>
              <w:t>3.2</w:t>
            </w:r>
            <w:r w:rsidR="00547B83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547B83" w:rsidRPr="0086519A">
              <w:rPr>
                <w:rStyle w:val="Lienhypertexte"/>
                <w:noProof/>
              </w:rPr>
              <w:t>CSS dans le projet</w:t>
            </w:r>
            <w:r w:rsidR="00547B83">
              <w:rPr>
                <w:noProof/>
                <w:webHidden/>
              </w:rPr>
              <w:tab/>
            </w:r>
            <w:r w:rsidR="00547B83">
              <w:rPr>
                <w:noProof/>
                <w:webHidden/>
              </w:rPr>
              <w:fldChar w:fldCharType="begin"/>
            </w:r>
            <w:r w:rsidR="00547B83">
              <w:rPr>
                <w:noProof/>
                <w:webHidden/>
              </w:rPr>
              <w:instrText xml:space="preserve"> PAGEREF _Toc55470738 \h </w:instrText>
            </w:r>
            <w:r w:rsidR="00547B83">
              <w:rPr>
                <w:noProof/>
                <w:webHidden/>
              </w:rPr>
            </w:r>
            <w:r w:rsidR="00547B83">
              <w:rPr>
                <w:noProof/>
                <w:webHidden/>
              </w:rPr>
              <w:fldChar w:fldCharType="separate"/>
            </w:r>
            <w:r w:rsidR="00547B83">
              <w:rPr>
                <w:noProof/>
                <w:webHidden/>
              </w:rPr>
              <w:t>2</w:t>
            </w:r>
            <w:r w:rsidR="00547B83">
              <w:rPr>
                <w:noProof/>
                <w:webHidden/>
              </w:rPr>
              <w:fldChar w:fldCharType="end"/>
            </w:r>
          </w:hyperlink>
        </w:p>
        <w:p w14:paraId="5296B3A5" w14:textId="0842442F" w:rsidR="00547B83" w:rsidRDefault="00F17036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70739" w:history="1">
            <w:r w:rsidR="00547B83" w:rsidRPr="0086519A">
              <w:rPr>
                <w:rStyle w:val="Lienhypertexte"/>
                <w:noProof/>
              </w:rPr>
              <w:t>4.</w:t>
            </w:r>
            <w:r w:rsidR="00547B83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547B83" w:rsidRPr="0086519A">
              <w:rPr>
                <w:rStyle w:val="Lienhypertexte"/>
                <w:noProof/>
              </w:rPr>
              <w:t>Sources</w:t>
            </w:r>
            <w:r w:rsidR="00547B83">
              <w:rPr>
                <w:noProof/>
                <w:webHidden/>
              </w:rPr>
              <w:tab/>
            </w:r>
            <w:r w:rsidR="00547B83">
              <w:rPr>
                <w:noProof/>
                <w:webHidden/>
              </w:rPr>
              <w:fldChar w:fldCharType="begin"/>
            </w:r>
            <w:r w:rsidR="00547B83">
              <w:rPr>
                <w:noProof/>
                <w:webHidden/>
              </w:rPr>
              <w:instrText xml:space="preserve"> PAGEREF _Toc55470739 \h </w:instrText>
            </w:r>
            <w:r w:rsidR="00547B83">
              <w:rPr>
                <w:noProof/>
                <w:webHidden/>
              </w:rPr>
            </w:r>
            <w:r w:rsidR="00547B83">
              <w:rPr>
                <w:noProof/>
                <w:webHidden/>
              </w:rPr>
              <w:fldChar w:fldCharType="separate"/>
            </w:r>
            <w:r w:rsidR="00547B83">
              <w:rPr>
                <w:noProof/>
                <w:webHidden/>
              </w:rPr>
              <w:t>3</w:t>
            </w:r>
            <w:r w:rsidR="00547B83">
              <w:rPr>
                <w:noProof/>
                <w:webHidden/>
              </w:rPr>
              <w:fldChar w:fldCharType="end"/>
            </w:r>
          </w:hyperlink>
        </w:p>
        <w:p w14:paraId="36C01BDF" w14:textId="7A769AED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2FA11AF" w14:textId="77777777" w:rsidR="00F61680" w:rsidRDefault="00F61680">
      <w:pPr>
        <w:rPr>
          <w:rFonts w:cs="Arial"/>
          <w:szCs w:val="24"/>
        </w:rPr>
        <w:sectPr w:rsidR="00F61680" w:rsidSect="00A94859">
          <w:footerReference w:type="default" r:id="rId10"/>
          <w:footerReference w:type="first" r:id="rId11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14:paraId="1BB80298" w14:textId="0B192F9D" w:rsidR="00213931" w:rsidRDefault="00805516" w:rsidP="00213931">
      <w:pPr>
        <w:pStyle w:val="Titre1"/>
      </w:pPr>
      <w:bookmarkStart w:id="0" w:name="_Toc55470734"/>
      <w:r>
        <w:t>Description du projet</w:t>
      </w:r>
      <w:bookmarkEnd w:id="0"/>
    </w:p>
    <w:p w14:paraId="604457ED" w14:textId="18F08A53" w:rsidR="00403CF6" w:rsidRDefault="00403CF6" w:rsidP="00403CF6">
      <w:r>
        <w:t>Le projet à pour but de réaliser le jeu FlappyBird en programmation orientée objet.</w:t>
      </w:r>
    </w:p>
    <w:p w14:paraId="5EF760C0" w14:textId="6C8620AE" w:rsidR="00403CF6" w:rsidRDefault="00403CF6" w:rsidP="00403CF6">
      <w:r>
        <w:t>Le but du jeu est de faire battre des ailes un oiseau pour qu’il ne se cogne pas à des tuyaux placés en haut et en bas qui foncent sur lui.</w:t>
      </w:r>
    </w:p>
    <w:p w14:paraId="47DA1E23" w14:textId="5F32991C" w:rsidR="00403CF6" w:rsidRDefault="00403CF6" w:rsidP="00403CF6">
      <w:r>
        <w:t>S’il l’oiseau touche un tuyau, le plafond ou le sol, il meurt.</w:t>
      </w:r>
    </w:p>
    <w:p w14:paraId="3328A475" w14:textId="08C1F355" w:rsidR="00403CF6" w:rsidRDefault="00403CF6" w:rsidP="00403CF6">
      <w:r>
        <w:t>A chaque fois qu’il esquive un couple de tuyaux, un point est marqué.</w:t>
      </w:r>
    </w:p>
    <w:p w14:paraId="13A0AB98" w14:textId="2F46F780" w:rsidR="00403CF6" w:rsidRPr="00403CF6" w:rsidRDefault="00403CF6" w:rsidP="00403CF6">
      <w:pPr>
        <w:jc w:val="center"/>
      </w:pPr>
      <w:r>
        <w:rPr>
          <w:noProof/>
        </w:rPr>
        <w:drawing>
          <wp:inline distT="0" distB="0" distL="0" distR="0" wp14:anchorId="5091B0E8" wp14:editId="583CF978">
            <wp:extent cx="5760720" cy="43497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0003" w14:textId="207DA695" w:rsidR="00805516" w:rsidRDefault="00805516" w:rsidP="00805516">
      <w:pPr>
        <w:pStyle w:val="Titre1"/>
      </w:pPr>
      <w:bookmarkStart w:id="1" w:name="_Toc55470735"/>
      <w:r>
        <w:t>Convention de nommage</w:t>
      </w:r>
      <w:bookmarkEnd w:id="1"/>
    </w:p>
    <w:p w14:paraId="0F6C589B" w14:textId="70B376F8" w:rsidR="00403CF6" w:rsidRDefault="00403CF6" w:rsidP="00403CF6">
      <w:r>
        <w:t>-Tous les noms de variable sont écrits en CamelCase</w:t>
      </w:r>
    </w:p>
    <w:p w14:paraId="3F434B50" w14:textId="6860427B" w:rsidR="00403CF6" w:rsidRDefault="00403CF6" w:rsidP="00403CF6">
      <w:r>
        <w:t>-Tous les noms de fonction doivent décrire l’action faite dans la fonction et sont écrits en CamelCase.</w:t>
      </w:r>
    </w:p>
    <w:p w14:paraId="000A5F0B" w14:textId="5F59B70E" w:rsidR="00403CF6" w:rsidRDefault="00403CF6" w:rsidP="00403CF6">
      <w:r>
        <w:t>-Tous les noms de classe sont écrits en CamelCase et commence par une majuscule</w:t>
      </w:r>
    </w:p>
    <w:p w14:paraId="6D24D54B" w14:textId="77777777" w:rsidR="00403CF6" w:rsidRPr="00403CF6" w:rsidRDefault="00403CF6" w:rsidP="00403CF6"/>
    <w:p w14:paraId="1F7C5730" w14:textId="0A2FDB26" w:rsidR="00805516" w:rsidRDefault="00805516" w:rsidP="00805516">
      <w:pPr>
        <w:pStyle w:val="Titre1"/>
      </w:pPr>
      <w:bookmarkStart w:id="2" w:name="_Toc55470736"/>
      <w:r>
        <w:t>Explications supplémentaires</w:t>
      </w:r>
      <w:bookmarkEnd w:id="2"/>
    </w:p>
    <w:p w14:paraId="15844776" w14:textId="210DCB53" w:rsidR="00FA65D5" w:rsidRDefault="00FA65D5" w:rsidP="00FA65D5">
      <w:r>
        <w:t>Cette partie est là pour expliquer ce qui ne pourrait pas être facile à comprendre ou pour facilité l’apprentissage de méthodes utilisées au sein du projet.</w:t>
      </w:r>
    </w:p>
    <w:p w14:paraId="68F6F88D" w14:textId="2A18D3DB" w:rsidR="00FA65D5" w:rsidRPr="00FA65D5" w:rsidRDefault="00FA65D5" w:rsidP="00FA65D5">
      <w:r>
        <w:t xml:space="preserve">Si une fonction / variable est mentionnée ou alors qu’une partie de code est montrée, il sera précisé à chaque début de sujet dans quel </w:t>
      </w:r>
      <w:r w:rsidRPr="00FA65D5">
        <w:rPr>
          <w:rStyle w:val="CodeCar"/>
        </w:rPr>
        <w:t>fichier</w:t>
      </w:r>
      <w:r w:rsidRPr="00FA65D5">
        <w:t xml:space="preserve"> </w:t>
      </w:r>
      <w:r>
        <w:t>la trouver.</w:t>
      </w:r>
    </w:p>
    <w:p w14:paraId="2584B04B" w14:textId="1B8DEF6D" w:rsidR="00300003" w:rsidRDefault="00300003" w:rsidP="00300003">
      <w:pPr>
        <w:pStyle w:val="Titre2"/>
      </w:pPr>
      <w:bookmarkStart w:id="3" w:name="_Toc55470737"/>
      <w:r>
        <w:t>Les « fausses scènes »</w:t>
      </w:r>
      <w:bookmarkEnd w:id="3"/>
    </w:p>
    <w:p w14:paraId="2F26E9F0" w14:textId="5943D63F" w:rsidR="00FA65D5" w:rsidRPr="00FA65D5" w:rsidRDefault="00FA65D5" w:rsidP="00FA65D5">
      <w:pPr>
        <w:pStyle w:val="Code"/>
      </w:pPr>
      <w:r>
        <w:t>Main.java</w:t>
      </w:r>
    </w:p>
    <w:p w14:paraId="6D08E299" w14:textId="77777777" w:rsidR="00FA65D5" w:rsidRDefault="00FA65D5" w:rsidP="00300003"/>
    <w:p w14:paraId="23715DBC" w14:textId="422DAB13" w:rsidR="00300003" w:rsidRDefault="00300003" w:rsidP="00300003">
      <w:r>
        <w:t>En théorie, on pourrait dire que le jeu à trois scènes :</w:t>
      </w:r>
    </w:p>
    <w:p w14:paraId="13A92B2A" w14:textId="1170457E" w:rsidR="00300003" w:rsidRDefault="00300003" w:rsidP="00300003">
      <w:pPr>
        <w:pStyle w:val="Paragraphedeliste"/>
        <w:numPr>
          <w:ilvl w:val="0"/>
          <w:numId w:val="5"/>
        </w:numPr>
      </w:pPr>
      <w:r>
        <w:t>Le menu principal</w:t>
      </w:r>
    </w:p>
    <w:p w14:paraId="10753EA3" w14:textId="20464B74" w:rsidR="00300003" w:rsidRDefault="00300003" w:rsidP="00300003">
      <w:pPr>
        <w:pStyle w:val="Paragraphedeliste"/>
        <w:numPr>
          <w:ilvl w:val="0"/>
          <w:numId w:val="5"/>
        </w:numPr>
      </w:pPr>
      <w:r>
        <w:t>Le jeu</w:t>
      </w:r>
    </w:p>
    <w:p w14:paraId="43C95298" w14:textId="64AB6D35" w:rsidR="00300003" w:rsidRDefault="00300003" w:rsidP="00300003">
      <w:pPr>
        <w:pStyle w:val="Paragraphedeliste"/>
        <w:numPr>
          <w:ilvl w:val="0"/>
          <w:numId w:val="5"/>
        </w:numPr>
      </w:pPr>
      <w:r>
        <w:t>Fin de partie</w:t>
      </w:r>
    </w:p>
    <w:p w14:paraId="1F897AA6" w14:textId="3777C3D7" w:rsidR="00300003" w:rsidRDefault="00300003" w:rsidP="00300003">
      <w:r>
        <w:t>En pratique, c’est toujours la même scène qui se joue mais qui change d’état.</w:t>
      </w:r>
    </w:p>
    <w:p w14:paraId="08A0D59E" w14:textId="64985E3E" w:rsidR="00300003" w:rsidRDefault="00300003" w:rsidP="00300003">
      <w:r>
        <w:t>Il y a pour ça deux booléen :</w:t>
      </w:r>
    </w:p>
    <w:p w14:paraId="5D657A6F" w14:textId="17925D54" w:rsidR="00547B83" w:rsidRPr="00547B83" w:rsidRDefault="00547B83" w:rsidP="00547B83">
      <w:pPr>
        <w:pStyle w:val="Code"/>
        <w:rPr>
          <w:rFonts w:ascii="Courier New" w:hAnsi="Courier New"/>
          <w:color w:val="ABB2BF"/>
          <w:sz w:val="20"/>
          <w:lang w:val="en-US"/>
        </w:rPr>
      </w:pP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isGameRunning </w:t>
      </w:r>
      <w:r w:rsidRPr="00547B83">
        <w:rPr>
          <w:color w:val="61AFEF"/>
          <w:lang w:val="en-US"/>
        </w:rPr>
        <w:t xml:space="preserve">= </w:t>
      </w:r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  <w:r w:rsidRPr="00547B83">
        <w:rPr>
          <w:i/>
          <w:iCs/>
          <w:color w:val="59626F"/>
          <w:lang w:val="en-US"/>
        </w:rPr>
        <w:t xml:space="preserve"> </w:t>
      </w:r>
      <w:r w:rsidRPr="00547B83">
        <w:rPr>
          <w:i/>
          <w:iCs/>
          <w:color w:val="59626F"/>
          <w:lang w:val="en-US"/>
        </w:rPr>
        <w:br/>
      </w: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isGameStarted </w:t>
      </w:r>
      <w:r w:rsidRPr="00547B83">
        <w:rPr>
          <w:color w:val="61AFEF"/>
          <w:lang w:val="en-US"/>
        </w:rPr>
        <w:t xml:space="preserve">= </w:t>
      </w:r>
      <w:proofErr w:type="gramStart"/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  <w:proofErr w:type="gramEnd"/>
    </w:p>
    <w:p w14:paraId="55C38CEF" w14:textId="77777777" w:rsidR="00547B83" w:rsidRPr="00550DEF" w:rsidRDefault="00547B83" w:rsidP="00300003">
      <w:pPr>
        <w:rPr>
          <w:rStyle w:val="CodeCar"/>
          <w:lang w:val="en-US"/>
        </w:rPr>
      </w:pPr>
    </w:p>
    <w:p w14:paraId="6EDA12D3" w14:textId="1CFC37C5" w:rsidR="00300003" w:rsidRDefault="00547B83" w:rsidP="00300003">
      <w:r w:rsidRPr="00547B83">
        <w:rPr>
          <w:rStyle w:val="CodeCar"/>
        </w:rPr>
        <w:t>IsGameStarted</w:t>
      </w:r>
      <w:r w:rsidRPr="00547B83">
        <w:t xml:space="preserve"> </w:t>
      </w:r>
      <w:r w:rsidR="00300003">
        <w:t>sert juste une seule fois pour faire apparaître le menu principal</w:t>
      </w:r>
      <w:r>
        <w:t>, nous ne sommes as sensé pouvoir retourner au menu principal, à moins de relancer l’application</w:t>
      </w:r>
    </w:p>
    <w:p w14:paraId="2D033676" w14:textId="5701D1D5" w:rsidR="00300003" w:rsidRDefault="00547B83" w:rsidP="00300003">
      <w:r w:rsidRPr="00547B83">
        <w:rPr>
          <w:rStyle w:val="CodeCar"/>
        </w:rPr>
        <w:t>IsGameRunning</w:t>
      </w:r>
      <w:r>
        <w:t xml:space="preserve"> sert à savoir si le jeu est en cours ou non,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true</w:t>
      </w:r>
      <w:r>
        <w:t xml:space="preserve"> alors le jeu se joue,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false</w:t>
      </w:r>
      <w:r>
        <w:t xml:space="preserve"> l’écran de score s’affiche et propose de rejouer.</w:t>
      </w:r>
    </w:p>
    <w:p w14:paraId="37FBF352" w14:textId="24E16164" w:rsidR="00547B83" w:rsidRDefault="00547B83" w:rsidP="00300003">
      <w:r>
        <w:t>Tout ça sert savoir quand lancer une de ces trois fonctions :</w:t>
      </w:r>
    </w:p>
    <w:p w14:paraId="2F579A6D" w14:textId="1E614C00" w:rsidR="00547B83" w:rsidRPr="00550DEF" w:rsidRDefault="00547B83" w:rsidP="00547B83">
      <w:pPr>
        <w:pStyle w:val="Code"/>
        <w:rPr>
          <w:color w:val="ABB2BF"/>
          <w:lang w:val="en-US"/>
        </w:rPr>
      </w:pPr>
      <w:r w:rsidRPr="00550DEF">
        <w:rPr>
          <w:i/>
          <w:iCs/>
          <w:lang w:val="en-US"/>
        </w:rPr>
        <w:t xml:space="preserve">public void </w:t>
      </w:r>
      <w:proofErr w:type="spellStart"/>
      <w:r w:rsidRPr="00550DEF">
        <w:rPr>
          <w:color w:val="61AEEF"/>
          <w:lang w:val="en-US"/>
        </w:rPr>
        <w:t>startGame</w:t>
      </w:r>
      <w:proofErr w:type="spellEnd"/>
      <w:r w:rsidRPr="00550DEF">
        <w:rPr>
          <w:color w:val="A6B2C0"/>
          <w:lang w:val="en-US"/>
        </w:rPr>
        <w:t>() {…}</w:t>
      </w:r>
    </w:p>
    <w:p w14:paraId="0F131A49" w14:textId="3F063107" w:rsidR="00547B83" w:rsidRPr="00550DEF" w:rsidRDefault="00547B83" w:rsidP="00547B83">
      <w:pPr>
        <w:pStyle w:val="Code"/>
        <w:rPr>
          <w:color w:val="ABB2BF"/>
          <w:lang w:val="en-US"/>
        </w:rPr>
      </w:pPr>
      <w:r w:rsidRPr="00550DEF">
        <w:rPr>
          <w:i/>
          <w:iCs/>
          <w:lang w:val="en-US"/>
        </w:rPr>
        <w:t xml:space="preserve">public void </w:t>
      </w:r>
      <w:proofErr w:type="spellStart"/>
      <w:r w:rsidRPr="00550DEF">
        <w:rPr>
          <w:color w:val="61AEEF"/>
          <w:lang w:val="en-US"/>
        </w:rPr>
        <w:t>restartGame</w:t>
      </w:r>
      <w:proofErr w:type="spellEnd"/>
      <w:r w:rsidRPr="00550DEF">
        <w:rPr>
          <w:color w:val="A6B2C0"/>
          <w:lang w:val="en-US"/>
        </w:rPr>
        <w:t>() {…}</w:t>
      </w:r>
    </w:p>
    <w:p w14:paraId="5EF96E27" w14:textId="386688BD" w:rsidR="00547B83" w:rsidRDefault="00547B83" w:rsidP="00547B83">
      <w:pPr>
        <w:pStyle w:val="Code"/>
        <w:rPr>
          <w:rFonts w:ascii="Courier New" w:hAnsi="Courier New"/>
          <w:color w:val="ABB2BF"/>
          <w:sz w:val="20"/>
        </w:rPr>
      </w:pPr>
      <w:proofErr w:type="gramStart"/>
      <w:r>
        <w:rPr>
          <w:i/>
          <w:iCs/>
        </w:rPr>
        <w:t>public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void</w:t>
      </w:r>
      <w:proofErr w:type="spellEnd"/>
      <w:r>
        <w:rPr>
          <w:i/>
          <w:iCs/>
        </w:rPr>
        <w:t xml:space="preserve"> </w:t>
      </w:r>
      <w:proofErr w:type="spellStart"/>
      <w:r>
        <w:rPr>
          <w:color w:val="61AEEF"/>
        </w:rPr>
        <w:t>endGame</w:t>
      </w:r>
      <w:proofErr w:type="spellEnd"/>
      <w:r>
        <w:rPr>
          <w:color w:val="A6B2C0"/>
        </w:rPr>
        <w:t>() {…}</w:t>
      </w:r>
    </w:p>
    <w:p w14:paraId="4F33AEA7" w14:textId="77777777" w:rsidR="00547B83" w:rsidRDefault="00547B83" w:rsidP="00300003"/>
    <w:p w14:paraId="703A6DA5" w14:textId="48B34CF8" w:rsidR="00FA65D5" w:rsidRDefault="00547B83" w:rsidP="00300003">
      <w:r>
        <w:t>Ces trois fonctions servent comme leur nom l’indique à démarrer, redémarrer et finir la partie.</w:t>
      </w:r>
    </w:p>
    <w:p w14:paraId="219C93F2" w14:textId="77777777" w:rsidR="00FA65D5" w:rsidRDefault="00FA65D5">
      <w:r>
        <w:br w:type="page"/>
      </w:r>
    </w:p>
    <w:p w14:paraId="013A98BB" w14:textId="0CA5E026" w:rsidR="00300003" w:rsidRDefault="00300003" w:rsidP="00300003">
      <w:pPr>
        <w:pStyle w:val="Titre2"/>
      </w:pPr>
      <w:bookmarkStart w:id="4" w:name="_Toc55470738"/>
      <w:r>
        <w:t>CSS</w:t>
      </w:r>
      <w:r w:rsidR="00547B83">
        <w:t xml:space="preserve"> dans le projet</w:t>
      </w:r>
      <w:bookmarkEnd w:id="4"/>
    </w:p>
    <w:p w14:paraId="09A3A651" w14:textId="23A7A8D4" w:rsidR="00FA65D5" w:rsidRPr="00FA65D5" w:rsidRDefault="00FA65D5" w:rsidP="00FA65D5">
      <w:pPr>
        <w:pStyle w:val="Code"/>
      </w:pPr>
      <w:r>
        <w:t>Main.java</w:t>
      </w:r>
      <w:r>
        <w:br/>
        <w:t>style.css</w:t>
      </w:r>
    </w:p>
    <w:p w14:paraId="399BF141" w14:textId="77777777" w:rsidR="00FA65D5" w:rsidRDefault="00FA65D5"/>
    <w:p w14:paraId="30C5F27A" w14:textId="78F3BCB9" w:rsidR="00300003" w:rsidRDefault="00403CF6">
      <w:r>
        <w:t>Le projet contient du CSS (le background est fait en CSS), et pour en utiliser il faut donner un ID</w:t>
      </w:r>
      <w:r w:rsidR="00300003">
        <w:t xml:space="preserve"> à l’élément que l’ont souhait décorer, pour ensuite assigner du CSS à l’ID.</w:t>
      </w:r>
    </w:p>
    <w:p w14:paraId="5807F3F3" w14:textId="658B1BE5" w:rsidR="00300003" w:rsidRPr="00550DEF" w:rsidRDefault="00300003" w:rsidP="00300003">
      <w:pPr>
        <w:pStyle w:val="Code"/>
        <w:rPr>
          <w:color w:val="A6B2C0"/>
          <w:lang w:val="en-US" w:eastAsia="fr-CH"/>
        </w:rPr>
      </w:pPr>
      <w:proofErr w:type="spellStart"/>
      <w:r w:rsidRPr="00550DEF">
        <w:rPr>
          <w:lang w:val="en-US" w:eastAsia="fr-CH"/>
        </w:rPr>
        <w:t>StackPane</w:t>
      </w:r>
      <w:proofErr w:type="spellEnd"/>
      <w:r w:rsidRPr="00550DEF">
        <w:rPr>
          <w:lang w:val="en-US" w:eastAsia="fr-CH"/>
        </w:rPr>
        <w:t xml:space="preserve"> </w:t>
      </w:r>
      <w:r w:rsidRPr="00550DEF">
        <w:rPr>
          <w:color w:val="E06C75"/>
          <w:lang w:val="en-US" w:eastAsia="fr-CH"/>
        </w:rPr>
        <w:t xml:space="preserve">root </w:t>
      </w:r>
      <w:r w:rsidRPr="00550DEF">
        <w:rPr>
          <w:color w:val="61AFEF"/>
          <w:lang w:val="en-US" w:eastAsia="fr-CH"/>
        </w:rPr>
        <w:t xml:space="preserve">= </w:t>
      </w:r>
      <w:r w:rsidRPr="00550DEF">
        <w:rPr>
          <w:i/>
          <w:iCs/>
          <w:color w:val="C679DD"/>
          <w:lang w:val="en-US" w:eastAsia="fr-CH"/>
        </w:rPr>
        <w:t xml:space="preserve">new </w:t>
      </w:r>
      <w:proofErr w:type="spellStart"/>
      <w:r w:rsidRPr="00550DEF">
        <w:rPr>
          <w:color w:val="61AEEF"/>
          <w:lang w:val="en-US" w:eastAsia="fr-CH"/>
        </w:rPr>
        <w:t>StackPane</w:t>
      </w:r>
      <w:proofErr w:type="spellEnd"/>
      <w:r w:rsidRPr="00550DEF">
        <w:rPr>
          <w:color w:val="A6B2C0"/>
          <w:lang w:val="en-US" w:eastAsia="fr-CH"/>
        </w:rPr>
        <w:t>(</w:t>
      </w:r>
      <w:proofErr w:type="gramStart"/>
      <w:r w:rsidRPr="00550DEF">
        <w:rPr>
          <w:color w:val="A6B2C0"/>
          <w:lang w:val="en-US" w:eastAsia="fr-CH"/>
        </w:rPr>
        <w:t>);</w:t>
      </w:r>
      <w:proofErr w:type="gramEnd"/>
    </w:p>
    <w:p w14:paraId="24BA0DF7" w14:textId="01C20FC7" w:rsidR="00300003" w:rsidRPr="00550DEF" w:rsidRDefault="00300003" w:rsidP="00300003">
      <w:pPr>
        <w:pStyle w:val="Code"/>
        <w:rPr>
          <w:color w:val="A6B2C0"/>
          <w:lang w:val="en-US" w:eastAsia="fr-CH"/>
        </w:rPr>
      </w:pPr>
      <w:r w:rsidRPr="00550DEF">
        <w:rPr>
          <w:i/>
          <w:iCs/>
          <w:color w:val="59626F"/>
          <w:lang w:val="en-US"/>
        </w:rPr>
        <w:t xml:space="preserve">//Attribution de </w:t>
      </w:r>
      <w:proofErr w:type="spellStart"/>
      <w:r w:rsidRPr="00550DEF">
        <w:rPr>
          <w:i/>
          <w:iCs/>
          <w:color w:val="59626F"/>
          <w:lang w:val="en-US"/>
        </w:rPr>
        <w:t>l’ID</w:t>
      </w:r>
      <w:proofErr w:type="spellEnd"/>
    </w:p>
    <w:p w14:paraId="604BBE22" w14:textId="77777777" w:rsidR="00300003" w:rsidRPr="00550DEF" w:rsidRDefault="00300003" w:rsidP="00300003">
      <w:pPr>
        <w:pStyle w:val="Code"/>
        <w:rPr>
          <w:color w:val="ABB2BF"/>
          <w:lang w:val="en-US"/>
        </w:rPr>
      </w:pPr>
      <w:proofErr w:type="spellStart"/>
      <w:r w:rsidRPr="00550DEF">
        <w:rPr>
          <w:color w:val="E06C75"/>
          <w:lang w:val="en-US"/>
        </w:rPr>
        <w:t>root</w:t>
      </w:r>
      <w:r w:rsidRPr="00550DEF">
        <w:rPr>
          <w:color w:val="A6B2C0"/>
          <w:lang w:val="en-US"/>
        </w:rPr>
        <w:t>.</w:t>
      </w:r>
      <w:r w:rsidRPr="00550DEF">
        <w:rPr>
          <w:color w:val="61AEEF"/>
          <w:lang w:val="en-US"/>
        </w:rPr>
        <w:t>setId</w:t>
      </w:r>
      <w:proofErr w:type="spellEnd"/>
      <w:r w:rsidRPr="00550DEF">
        <w:rPr>
          <w:color w:val="A6B2C0"/>
          <w:lang w:val="en-US"/>
        </w:rPr>
        <w:t>(</w:t>
      </w:r>
      <w:r w:rsidRPr="00550DEF">
        <w:rPr>
          <w:color w:val="98C379"/>
          <w:lang w:val="en-US"/>
        </w:rPr>
        <w:t>"pane"</w:t>
      </w:r>
      <w:proofErr w:type="gramStart"/>
      <w:r w:rsidRPr="00550DEF">
        <w:rPr>
          <w:color w:val="A6B2C0"/>
          <w:lang w:val="en-US"/>
        </w:rPr>
        <w:t>);</w:t>
      </w:r>
      <w:proofErr w:type="gramEnd"/>
    </w:p>
    <w:p w14:paraId="51B191DC" w14:textId="77777777" w:rsidR="00300003" w:rsidRPr="00550DEF" w:rsidRDefault="00300003" w:rsidP="00300003">
      <w:pPr>
        <w:pStyle w:val="Code"/>
        <w:rPr>
          <w:color w:val="A6B2C0"/>
          <w:lang w:val="en-US" w:eastAsia="fr-CH"/>
        </w:rPr>
      </w:pPr>
    </w:p>
    <w:p w14:paraId="29F64F91" w14:textId="73549FEC" w:rsidR="00300003" w:rsidRPr="00300003" w:rsidRDefault="00300003" w:rsidP="00300003">
      <w:pPr>
        <w:pStyle w:val="Code"/>
        <w:rPr>
          <w:color w:val="ABB2BF"/>
          <w:lang w:eastAsia="fr-CH"/>
        </w:rPr>
      </w:pPr>
      <w:r>
        <w:rPr>
          <w:i/>
          <w:iCs/>
          <w:color w:val="59626F"/>
        </w:rPr>
        <w:t xml:space="preserve">//Récupération de la feuille de style </w:t>
      </w:r>
      <w:proofErr w:type="spellStart"/>
      <w:r>
        <w:rPr>
          <w:i/>
          <w:iCs/>
          <w:color w:val="59626F"/>
        </w:rPr>
        <w:t>css</w:t>
      </w:r>
      <w:proofErr w:type="spellEnd"/>
      <w:r>
        <w:rPr>
          <w:i/>
          <w:iCs/>
          <w:color w:val="59626F"/>
        </w:rPr>
        <w:br/>
      </w:r>
      <w:proofErr w:type="spellStart"/>
      <w:r>
        <w:rPr>
          <w:color w:val="D19A66"/>
        </w:rPr>
        <w:t>scene</w:t>
      </w:r>
      <w:r>
        <w:rPr>
          <w:color w:val="A6B2C0"/>
        </w:rPr>
        <w:t>.</w:t>
      </w:r>
      <w:r>
        <w:rPr>
          <w:color w:val="61AEEF"/>
        </w:rPr>
        <w:t>getStylesheets</w:t>
      </w:r>
      <w:proofErr w:type="spellEnd"/>
      <w:r>
        <w:rPr>
          <w:color w:val="A6B2C0"/>
        </w:rPr>
        <w:t>().</w:t>
      </w:r>
      <w:proofErr w:type="spellStart"/>
      <w:r>
        <w:rPr>
          <w:color w:val="61AEEF"/>
        </w:rPr>
        <w:t>add</w:t>
      </w:r>
      <w:proofErr w:type="spellEnd"/>
      <w:r>
        <w:rPr>
          <w:color w:val="A6B2C0"/>
        </w:rPr>
        <w:t>(</w:t>
      </w:r>
      <w:r>
        <w:rPr>
          <w:color w:val="98C379"/>
        </w:rPr>
        <w:t>"</w:t>
      </w:r>
      <w:proofErr w:type="spellStart"/>
      <w:r>
        <w:rPr>
          <w:color w:val="98C379"/>
        </w:rPr>
        <w:t>css</w:t>
      </w:r>
      <w:proofErr w:type="spellEnd"/>
      <w:r>
        <w:rPr>
          <w:color w:val="98C379"/>
        </w:rPr>
        <w:t>/style.css"</w:t>
      </w:r>
      <w:r>
        <w:rPr>
          <w:color w:val="A6B2C0"/>
        </w:rPr>
        <w:t>);</w:t>
      </w:r>
    </w:p>
    <w:p w14:paraId="34AEB12E" w14:textId="77777777" w:rsidR="00EB46B9" w:rsidRDefault="00EB46B9">
      <w:pPr>
        <w:rPr>
          <w:rFonts w:cs="Arial"/>
          <w:szCs w:val="24"/>
          <w:lang w:val="en-US"/>
        </w:rPr>
      </w:pPr>
    </w:p>
    <w:p w14:paraId="24C3AD1A" w14:textId="4AC64E17" w:rsidR="00300003" w:rsidRPr="00550DEF" w:rsidRDefault="00300003">
      <w:pPr>
        <w:rPr>
          <w:rFonts w:cs="Arial"/>
          <w:szCs w:val="24"/>
          <w:lang w:val="en-US"/>
        </w:rPr>
      </w:pPr>
      <w:r w:rsidRPr="00550DEF">
        <w:rPr>
          <w:rFonts w:cs="Arial"/>
          <w:szCs w:val="24"/>
          <w:lang w:val="en-US"/>
        </w:rPr>
        <w:t>CSS :</w:t>
      </w:r>
    </w:p>
    <w:p w14:paraId="70A8CAA5" w14:textId="77777777" w:rsidR="00300003" w:rsidRPr="00300003" w:rsidRDefault="00300003" w:rsidP="00300003">
      <w:pPr>
        <w:pStyle w:val="Code"/>
        <w:rPr>
          <w:rFonts w:ascii="Courier New" w:hAnsi="Courier New"/>
          <w:color w:val="ABB2BF"/>
          <w:sz w:val="20"/>
          <w:lang w:val="en-US"/>
        </w:rPr>
      </w:pPr>
      <w:r w:rsidRPr="00300003">
        <w:rPr>
          <w:color w:val="61AEEF"/>
          <w:lang w:val="en-US"/>
        </w:rPr>
        <w:t xml:space="preserve">#pane </w:t>
      </w:r>
      <w:r w:rsidRPr="00300003">
        <w:rPr>
          <w:color w:val="A6B2C0"/>
          <w:lang w:val="en-US"/>
        </w:rPr>
        <w:t>{</w:t>
      </w:r>
      <w:r w:rsidRPr="00300003">
        <w:rPr>
          <w:color w:val="A6B2C0"/>
          <w:lang w:val="en-US"/>
        </w:rPr>
        <w:br/>
        <w:t xml:space="preserve">    </w:t>
      </w:r>
      <w:r w:rsidRPr="00300003">
        <w:rPr>
          <w:lang w:val="en-US"/>
        </w:rPr>
        <w:t>-</w:t>
      </w:r>
      <w:proofErr w:type="spellStart"/>
      <w:r w:rsidRPr="00300003">
        <w:rPr>
          <w:lang w:val="en-US"/>
        </w:rPr>
        <w:t>fx</w:t>
      </w:r>
      <w:proofErr w:type="spellEnd"/>
      <w:r w:rsidRPr="00300003">
        <w:rPr>
          <w:lang w:val="en-US"/>
        </w:rPr>
        <w:t>-padding</w:t>
      </w:r>
      <w:r w:rsidRPr="00300003">
        <w:rPr>
          <w:color w:val="ABB2BF"/>
          <w:lang w:val="en-US"/>
        </w:rPr>
        <w:t xml:space="preserve">: </w:t>
      </w:r>
      <w:r w:rsidRPr="00300003">
        <w:rPr>
          <w:color w:val="D19A66"/>
          <w:lang w:val="en-US"/>
        </w:rPr>
        <w:t>10px</w:t>
      </w:r>
      <w:r w:rsidRPr="00300003">
        <w:rPr>
          <w:color w:val="A6B2C0"/>
          <w:lang w:val="en-US"/>
        </w:rPr>
        <w:t>;</w:t>
      </w:r>
      <w:r w:rsidRPr="00300003">
        <w:rPr>
          <w:color w:val="A6B2C0"/>
          <w:lang w:val="en-US"/>
        </w:rPr>
        <w:br/>
        <w:t xml:space="preserve">    </w:t>
      </w:r>
      <w:r w:rsidRPr="00300003">
        <w:rPr>
          <w:lang w:val="en-US"/>
        </w:rPr>
        <w:t>-</w:t>
      </w:r>
      <w:proofErr w:type="spellStart"/>
      <w:r w:rsidRPr="00300003">
        <w:rPr>
          <w:lang w:val="en-US"/>
        </w:rPr>
        <w:t>fx</w:t>
      </w:r>
      <w:proofErr w:type="spellEnd"/>
      <w:r w:rsidRPr="00300003">
        <w:rPr>
          <w:lang w:val="en-US"/>
        </w:rPr>
        <w:t>-background-image</w:t>
      </w:r>
      <w:r w:rsidRPr="00300003">
        <w:rPr>
          <w:color w:val="ABB2BF"/>
          <w:lang w:val="en-US"/>
        </w:rPr>
        <w:t xml:space="preserve">: </w:t>
      </w:r>
      <w:proofErr w:type="spellStart"/>
      <w:r w:rsidRPr="00300003">
        <w:rPr>
          <w:color w:val="61AEEF"/>
          <w:lang w:val="en-US"/>
        </w:rPr>
        <w:t>url</w:t>
      </w:r>
      <w:proofErr w:type="spellEnd"/>
      <w:r w:rsidRPr="00300003">
        <w:rPr>
          <w:color w:val="A6B2C0"/>
          <w:lang w:val="en-US"/>
        </w:rPr>
        <w:t>(</w:t>
      </w:r>
      <w:r w:rsidRPr="00300003">
        <w:rPr>
          <w:color w:val="98C379"/>
          <w:lang w:val="en-US"/>
        </w:rPr>
        <w:t>"../Sprites/background.png"</w:t>
      </w:r>
      <w:r w:rsidRPr="00300003">
        <w:rPr>
          <w:color w:val="A6B2C0"/>
          <w:lang w:val="en-US"/>
        </w:rPr>
        <w:t>);</w:t>
      </w:r>
      <w:r w:rsidRPr="00300003">
        <w:rPr>
          <w:color w:val="A6B2C0"/>
          <w:lang w:val="en-US"/>
        </w:rPr>
        <w:br/>
        <w:t>}</w:t>
      </w:r>
    </w:p>
    <w:p w14:paraId="2F2EF3A2" w14:textId="18A855A5" w:rsidR="00300003" w:rsidRDefault="00300003">
      <w:pPr>
        <w:rPr>
          <w:lang w:val="en-US"/>
        </w:rPr>
      </w:pPr>
    </w:p>
    <w:p w14:paraId="3C099B89" w14:textId="5F6FE809" w:rsidR="00FA65D5" w:rsidRDefault="00FA65D5" w:rsidP="00FA65D5">
      <w:pPr>
        <w:pStyle w:val="Titre2"/>
      </w:pPr>
      <w:r>
        <w:t>Gestion des tuyaux</w:t>
      </w:r>
    </w:p>
    <w:p w14:paraId="2CBDE1D2" w14:textId="52FE3120" w:rsidR="00FA65D5" w:rsidRDefault="00FA65D5" w:rsidP="00FA65D5">
      <w:r>
        <w:t xml:space="preserve">Dans le jeu, il y a </w:t>
      </w:r>
      <w:r w:rsidR="00550DEF">
        <w:t>des</w:t>
      </w:r>
      <w:r>
        <w:t xml:space="preserve"> couples de tuyaux « PipeCouple » qui contiennent deux tuyaux « Pipe » chacun et qui bouge</w:t>
      </w:r>
      <w:r w:rsidR="00550DEF">
        <w:t xml:space="preserve">nt </w:t>
      </w:r>
      <w:r>
        <w:t>de droite à gauche.</w:t>
      </w:r>
    </w:p>
    <w:p w14:paraId="48743A9C" w14:textId="567D6346" w:rsidR="00FA65D5" w:rsidRDefault="001E1436" w:rsidP="00FA65D5">
      <w:r>
        <w:t>Les deux tuyaux présents dans un couple ont un espace fixe de 250, l’espace pour apparaître n’importe où sur leur axe Y</w:t>
      </w:r>
    </w:p>
    <w:p w14:paraId="622C4F8A" w14:textId="7A798380" w:rsidR="00FA65D5" w:rsidRDefault="00FA65D5" w:rsidP="00FA65D5">
      <w:r>
        <w:t xml:space="preserve">Arrivé à gauche, ils sont </w:t>
      </w:r>
      <w:r w:rsidR="00550DEF">
        <w:t>détruits</w:t>
      </w:r>
      <w:r>
        <w:t>.</w:t>
      </w:r>
    </w:p>
    <w:p w14:paraId="7D91BBBD" w14:textId="6A4080A5" w:rsidR="001E1436" w:rsidRDefault="001E1436" w:rsidP="00FA65D5">
      <w:r>
        <w:t>À chaque fois qu’un couple passe la position Y de l’oiseau, leur état passe de « apte à donner un point » à « non apte à donner un point » (</w:t>
      </w:r>
      <w:r w:rsidRPr="001E1436">
        <w:rPr>
          <w:rStyle w:val="CodeCar"/>
        </w:rPr>
        <w:t>canGivePts</w:t>
      </w:r>
      <w:r>
        <w:t>)</w:t>
      </w:r>
      <w:r w:rsidR="00550DEF">
        <w:t>.</w:t>
      </w:r>
    </w:p>
    <w:p w14:paraId="47943054" w14:textId="1CFEEF7F" w:rsidR="00550DEF" w:rsidRDefault="00550DEF" w:rsidP="00FA65D5">
      <w:r>
        <w:t>De base, un couple de tuyau est créé chaque seconde.</w:t>
      </w:r>
    </w:p>
    <w:p w14:paraId="663D631C" w14:textId="77777777" w:rsidR="00EB46B9" w:rsidRDefault="00EB46B9">
      <w:pPr>
        <w:rPr>
          <w:rFonts w:eastAsiaTheme="majorEastAsia" w:cstheme="majorBidi"/>
          <w:b/>
          <w:sz w:val="48"/>
          <w:szCs w:val="32"/>
        </w:rPr>
      </w:pPr>
      <w:r>
        <w:br w:type="page"/>
      </w:r>
    </w:p>
    <w:p w14:paraId="7B369953" w14:textId="4FAE9C01" w:rsidR="00550DEF" w:rsidRDefault="00550DEF" w:rsidP="00051ED4">
      <w:pPr>
        <w:pStyle w:val="Titre2"/>
      </w:pPr>
      <w:r>
        <w:t>Gestion du temps et des frames</w:t>
      </w:r>
    </w:p>
    <w:p w14:paraId="78A3B617" w14:textId="0004193E" w:rsidR="00EB46B9" w:rsidRDefault="00EB46B9" w:rsidP="00EB46B9">
      <w:pPr>
        <w:pStyle w:val="Code"/>
      </w:pPr>
      <w:r>
        <w:t>Main.java</w:t>
      </w:r>
    </w:p>
    <w:p w14:paraId="38490BA8" w14:textId="77777777" w:rsidR="00051ED4" w:rsidRPr="00EB46B9" w:rsidRDefault="00051ED4" w:rsidP="00051ED4"/>
    <w:p w14:paraId="126E36CA" w14:textId="7B2F48BB" w:rsidR="00EB46B9" w:rsidRDefault="00EB46B9" w:rsidP="00051ED4">
      <w:pPr>
        <w:pStyle w:val="Titre3"/>
      </w:pPr>
      <w:r>
        <w:t>Création</w:t>
      </w:r>
    </w:p>
    <w:p w14:paraId="7A2049DD" w14:textId="1A46B341" w:rsidR="00550DEF" w:rsidRDefault="00550DEF" w:rsidP="00550DEF">
      <w:r>
        <w:t>Lors de la création de la scène</w:t>
      </w:r>
      <w:r w:rsidR="00051ED4">
        <w:t xml:space="preserve"> (</w:t>
      </w:r>
      <w:proofErr w:type="spellStart"/>
      <w:r w:rsidR="00051ED4" w:rsidRPr="00051ED4">
        <w:rPr>
          <w:rStyle w:val="CodeCar"/>
        </w:rPr>
        <w:t>createContent</w:t>
      </w:r>
      <w:proofErr w:type="spellEnd"/>
      <w:r w:rsidR="00051ED4" w:rsidRPr="00051ED4">
        <w:rPr>
          <w:rStyle w:val="CodeCar"/>
        </w:rPr>
        <w:t>()</w:t>
      </w:r>
      <w:r w:rsidR="00051ED4" w:rsidRPr="00051ED4">
        <w:t>)</w:t>
      </w:r>
      <w:r>
        <w:t>, on lui assigne une timeline.</w:t>
      </w:r>
    </w:p>
    <w:p w14:paraId="23E1CC3F" w14:textId="0681A1EB" w:rsidR="00550DEF" w:rsidRDefault="00EB46B9" w:rsidP="00550DEF">
      <w:r>
        <w:t>Chaque seconde,</w:t>
      </w:r>
      <w:r w:rsidR="00550DEF">
        <w:t xml:space="preserve"> </w:t>
      </w:r>
      <w:r>
        <w:t xml:space="preserve">elle </w:t>
      </w:r>
      <w:r w:rsidR="00550DEF">
        <w:t>fait quelque chose</w:t>
      </w:r>
      <w:r>
        <w:t xml:space="preserve"> (</w:t>
      </w:r>
      <w:r w:rsidR="00550DEF">
        <w:t xml:space="preserve">ici </w:t>
      </w:r>
      <w:r w:rsidR="00550DEF" w:rsidRPr="00550DEF">
        <w:rPr>
          <w:rStyle w:val="CodeCar"/>
        </w:rPr>
        <w:t>update()</w:t>
      </w:r>
      <w:r>
        <w:t>)</w:t>
      </w:r>
      <w:r w:rsidR="00550DEF">
        <w:t xml:space="preserve">, on règle son cycle comme </w:t>
      </w:r>
      <w:proofErr w:type="spellStart"/>
      <w:r w:rsidRPr="00EB46B9">
        <w:rPr>
          <w:rStyle w:val="CodeCar"/>
        </w:rPr>
        <w:t>Animation.INDEFINITE</w:t>
      </w:r>
      <w:proofErr w:type="spellEnd"/>
      <w:r w:rsidRPr="00EB46B9">
        <w:t xml:space="preserve"> pour la faire tourner à vie, à moins de l’arrêter manuellement</w:t>
      </w:r>
      <w:r>
        <w:t xml:space="preserve">, on la lance et on règle sa vitesse à 60, comme ça on arrive à 60 </w:t>
      </w:r>
      <w:r w:rsidRPr="00EB46B9">
        <w:rPr>
          <w:rStyle w:val="CodeCar"/>
        </w:rPr>
        <w:t>update()</w:t>
      </w:r>
      <w:r>
        <w:t xml:space="preserve"> par seconde, donc 60 images par secondes.</w:t>
      </w:r>
    </w:p>
    <w:p w14:paraId="4D10C9EF" w14:textId="5CD8E8A4" w:rsidR="00EB46B9" w:rsidRDefault="00EB46B9" w:rsidP="00EB46B9">
      <w:pPr>
        <w:pStyle w:val="Code"/>
        <w:rPr>
          <w:color w:val="A6B2C0"/>
          <w:lang w:eastAsia="fr-CH"/>
        </w:rPr>
      </w:pPr>
      <w:r w:rsidRPr="00EB46B9">
        <w:rPr>
          <w:i/>
          <w:iCs/>
          <w:lang w:eastAsia="fr-CH"/>
        </w:rPr>
        <w:t>//</w:t>
      </w:r>
      <w:proofErr w:type="spellStart"/>
      <w:r w:rsidRPr="00EB46B9">
        <w:rPr>
          <w:i/>
          <w:iCs/>
          <w:lang w:eastAsia="fr-CH"/>
        </w:rPr>
        <w:t>Timer</w:t>
      </w:r>
      <w:proofErr w:type="spellEnd"/>
      <w:r w:rsidRPr="00EB46B9">
        <w:rPr>
          <w:i/>
          <w:iCs/>
          <w:lang w:eastAsia="fr-CH"/>
        </w:rPr>
        <w:t xml:space="preserve"> basé sur 1 seconde</w:t>
      </w:r>
      <w:r w:rsidRPr="00EB46B9">
        <w:rPr>
          <w:i/>
          <w:iCs/>
          <w:lang w:eastAsia="fr-CH"/>
        </w:rPr>
        <w:br/>
      </w:r>
      <w:r w:rsidRPr="00EB46B9">
        <w:rPr>
          <w:color w:val="E5C17C"/>
          <w:lang w:eastAsia="fr-CH"/>
        </w:rPr>
        <w:t xml:space="preserve">Timeline </w:t>
      </w:r>
      <w:proofErr w:type="spellStart"/>
      <w:r w:rsidRPr="00EB46B9">
        <w:rPr>
          <w:color w:val="D19A66"/>
          <w:lang w:eastAsia="fr-CH"/>
        </w:rPr>
        <w:t>timeline</w:t>
      </w:r>
      <w:proofErr w:type="spellEnd"/>
      <w:r w:rsidRPr="00EB46B9">
        <w:rPr>
          <w:color w:val="D19A66"/>
          <w:lang w:eastAsia="fr-CH"/>
        </w:rPr>
        <w:t xml:space="preserve">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i/>
          <w:iCs/>
          <w:color w:val="C679DD"/>
          <w:lang w:eastAsia="fr-CH"/>
        </w:rPr>
        <w:t xml:space="preserve">new </w:t>
      </w:r>
      <w:r w:rsidRPr="00EB46B9">
        <w:rPr>
          <w:color w:val="61AEEF"/>
          <w:lang w:eastAsia="fr-CH"/>
        </w:rPr>
        <w:t>Timeline</w:t>
      </w:r>
      <w:r w:rsidRPr="00EB46B9">
        <w:rPr>
          <w:color w:val="A6B2C0"/>
          <w:lang w:eastAsia="fr-CH"/>
        </w:rPr>
        <w:t>(</w:t>
      </w:r>
      <w:r w:rsidRPr="00EB46B9">
        <w:rPr>
          <w:i/>
          <w:iCs/>
          <w:color w:val="C679DD"/>
          <w:lang w:eastAsia="fr-CH"/>
        </w:rPr>
        <w:t xml:space="preserve">new </w:t>
      </w:r>
      <w:proofErr w:type="spellStart"/>
      <w:r w:rsidRPr="00EB46B9">
        <w:rPr>
          <w:color w:val="61AEEF"/>
          <w:lang w:eastAsia="fr-CH"/>
        </w:rPr>
        <w:t>KeyFrame</w:t>
      </w:r>
      <w:proofErr w:type="spellEnd"/>
      <w:r w:rsidRPr="00EB46B9">
        <w:rPr>
          <w:color w:val="A6B2C0"/>
          <w:lang w:eastAsia="fr-CH"/>
        </w:rPr>
        <w:t>(</w:t>
      </w:r>
      <w:proofErr w:type="spellStart"/>
      <w:r w:rsidRPr="00EB46B9">
        <w:rPr>
          <w:color w:val="E5C17C"/>
          <w:lang w:eastAsia="fr-CH"/>
        </w:rPr>
        <w:t>Duration</w:t>
      </w:r>
      <w:r w:rsidRPr="00EB46B9">
        <w:rPr>
          <w:color w:val="A6B2C0"/>
          <w:lang w:eastAsia="fr-CH"/>
        </w:rPr>
        <w:t>.</w:t>
      </w:r>
      <w:r w:rsidRPr="00EB46B9">
        <w:rPr>
          <w:i/>
          <w:iCs/>
          <w:color w:val="61AEEF"/>
          <w:lang w:eastAsia="fr-CH"/>
        </w:rPr>
        <w:t>seconds</w:t>
      </w:r>
      <w:proofErr w:type="spellEnd"/>
      <w:r w:rsidRPr="00EB46B9">
        <w:rPr>
          <w:color w:val="A6B2C0"/>
          <w:lang w:eastAsia="fr-CH"/>
        </w:rPr>
        <w:t>(</w:t>
      </w:r>
      <w:r w:rsidRPr="00EB46B9">
        <w:rPr>
          <w:color w:val="D19A66"/>
          <w:lang w:eastAsia="fr-CH"/>
        </w:rPr>
        <w:t>1</w:t>
      </w:r>
      <w:r w:rsidRPr="00EB46B9">
        <w:rPr>
          <w:color w:val="A6B2C0"/>
          <w:lang w:eastAsia="fr-CH"/>
        </w:rPr>
        <w:t xml:space="preserve">), </w:t>
      </w:r>
      <w:proofErr w:type="spellStart"/>
      <w:r w:rsidRPr="00EB46B9">
        <w:rPr>
          <w:color w:val="ABB2BF"/>
          <w:lang w:eastAsia="fr-CH"/>
        </w:rPr>
        <w:t>event</w:t>
      </w:r>
      <w:proofErr w:type="spellEnd"/>
      <w:r w:rsidRPr="00EB46B9">
        <w:rPr>
          <w:color w:val="ABB2BF"/>
          <w:lang w:eastAsia="fr-CH"/>
        </w:rPr>
        <w:t xml:space="preserve"> -&gt; </w:t>
      </w:r>
      <w:r w:rsidRPr="00EB46B9">
        <w:rPr>
          <w:color w:val="A6B2C0"/>
          <w:lang w:eastAsia="fr-CH"/>
        </w:rPr>
        <w:t>{</w:t>
      </w:r>
      <w:r w:rsidRPr="00EB46B9">
        <w:rPr>
          <w:color w:val="A6B2C0"/>
          <w:lang w:eastAsia="fr-CH"/>
        </w:rPr>
        <w:br/>
        <w:t xml:space="preserve">    </w:t>
      </w:r>
      <w:r w:rsidRPr="00EB46B9">
        <w:rPr>
          <w:color w:val="61AEEF"/>
          <w:lang w:eastAsia="fr-CH"/>
        </w:rPr>
        <w:t>update</w:t>
      </w:r>
      <w:r w:rsidRPr="00EB46B9">
        <w:rPr>
          <w:color w:val="A6B2C0"/>
          <w:lang w:eastAsia="fr-CH"/>
        </w:rPr>
        <w:t>();</w:t>
      </w:r>
      <w:r w:rsidRPr="00EB46B9">
        <w:rPr>
          <w:color w:val="A6B2C0"/>
          <w:lang w:eastAsia="fr-CH"/>
        </w:rPr>
        <w:br/>
        <w:t>}));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</w:t>
      </w:r>
      <w:proofErr w:type="spellStart"/>
      <w:r w:rsidRPr="00EB46B9">
        <w:rPr>
          <w:i/>
          <w:iCs/>
          <w:lang w:eastAsia="fr-CH"/>
        </w:rPr>
        <w:t>nombbre</w:t>
      </w:r>
      <w:proofErr w:type="spellEnd"/>
      <w:r w:rsidRPr="00EB46B9">
        <w:rPr>
          <w:i/>
          <w:iCs/>
          <w:lang w:eastAsia="fr-CH"/>
        </w:rPr>
        <w:t xml:space="preserve"> de fois qu'elle se répète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setCycleCount</w:t>
      </w:r>
      <w:proofErr w:type="spellEnd"/>
      <w:r w:rsidRPr="00EB46B9">
        <w:rPr>
          <w:color w:val="A6B2C0"/>
          <w:lang w:eastAsia="fr-CH"/>
        </w:rPr>
        <w:t>(</w:t>
      </w:r>
      <w:proofErr w:type="spellStart"/>
      <w:r w:rsidRPr="00EB46B9">
        <w:rPr>
          <w:color w:val="98C379"/>
          <w:lang w:eastAsia="fr-CH"/>
        </w:rPr>
        <w:t>Animation</w:t>
      </w:r>
      <w:r w:rsidRPr="00EB46B9">
        <w:rPr>
          <w:color w:val="A6B2C0"/>
          <w:lang w:eastAsia="fr-CH"/>
        </w:rPr>
        <w:t>.</w:t>
      </w:r>
      <w:r w:rsidRPr="00EB46B9">
        <w:rPr>
          <w:color w:val="D19A66"/>
          <w:lang w:eastAsia="fr-CH"/>
        </w:rPr>
        <w:t>INDEFINITE</w:t>
      </w:r>
      <w:proofErr w:type="spellEnd"/>
      <w:r w:rsidRPr="00EB46B9">
        <w:rPr>
          <w:color w:val="A6B2C0"/>
          <w:lang w:eastAsia="fr-CH"/>
        </w:rPr>
        <w:t>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//lancer la timeline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play</w:t>
      </w:r>
      <w:proofErr w:type="spellEnd"/>
      <w:r w:rsidRPr="00EB46B9">
        <w:rPr>
          <w:color w:val="A6B2C0"/>
          <w:lang w:eastAsia="fr-CH"/>
        </w:rPr>
        <w:t>();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 vitesse 60 = 60 images par seconde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setRate</w:t>
      </w:r>
      <w:proofErr w:type="spellEnd"/>
      <w:r w:rsidRPr="00EB46B9">
        <w:rPr>
          <w:color w:val="A6B2C0"/>
          <w:lang w:eastAsia="fr-CH"/>
        </w:rPr>
        <w:t>(</w:t>
      </w:r>
      <w:r w:rsidRPr="00EB46B9">
        <w:rPr>
          <w:color w:val="D19A66"/>
          <w:lang w:eastAsia="fr-CH"/>
        </w:rPr>
        <w:t>60</w:t>
      </w:r>
      <w:r w:rsidRPr="00EB46B9">
        <w:rPr>
          <w:color w:val="A6B2C0"/>
          <w:lang w:eastAsia="fr-CH"/>
        </w:rPr>
        <w:t>);</w:t>
      </w:r>
    </w:p>
    <w:p w14:paraId="0861C83A" w14:textId="77777777" w:rsidR="00051ED4" w:rsidRPr="00EB46B9" w:rsidRDefault="00051ED4" w:rsidP="00051ED4">
      <w:pPr>
        <w:rPr>
          <w:lang w:eastAsia="fr-CH"/>
        </w:rPr>
      </w:pPr>
    </w:p>
    <w:p w14:paraId="28D8086D" w14:textId="0F7B1552" w:rsidR="00550DEF" w:rsidRDefault="00EB46B9" w:rsidP="00051ED4">
      <w:pPr>
        <w:pStyle w:val="Titre3"/>
      </w:pPr>
      <w:r>
        <w:t>Gestion</w:t>
      </w:r>
    </w:p>
    <w:p w14:paraId="7FED9DD0" w14:textId="23A7EE8D" w:rsidR="00EB46B9" w:rsidRDefault="00EB46B9" w:rsidP="00EB46B9">
      <w:r>
        <w:t>Deux variable sont à disposition au besoin</w:t>
      </w:r>
    </w:p>
    <w:p w14:paraId="59C75C60" w14:textId="77777777" w:rsidR="00EB46B9" w:rsidRPr="00EB46B9" w:rsidRDefault="00EB46B9" w:rsidP="00EB46B9">
      <w:pPr>
        <w:pStyle w:val="Code"/>
        <w:rPr>
          <w:color w:val="ABB2BF"/>
          <w:lang w:eastAsia="fr-CH"/>
        </w:rPr>
      </w:pPr>
      <w:r w:rsidRPr="00EB46B9">
        <w:rPr>
          <w:lang w:eastAsia="fr-CH"/>
        </w:rPr>
        <w:t>//Indice de temps, 1 = 60 frame</w:t>
      </w:r>
      <w:r w:rsidRPr="00EB46B9">
        <w:rPr>
          <w:lang w:eastAsia="fr-CH"/>
        </w:rPr>
        <w:br/>
      </w:r>
      <w:proofErr w:type="spellStart"/>
      <w:r w:rsidRPr="00EB46B9">
        <w:rPr>
          <w:color w:val="C679DD"/>
          <w:lang w:eastAsia="fr-CH"/>
        </w:rPr>
        <w:t>float</w:t>
      </w:r>
      <w:proofErr w:type="spellEnd"/>
      <w:r w:rsidRPr="00EB46B9">
        <w:rPr>
          <w:color w:val="C679DD"/>
          <w:lang w:eastAsia="fr-CH"/>
        </w:rPr>
        <w:t xml:space="preserve"> </w:t>
      </w:r>
      <w:r w:rsidRPr="00EB46B9">
        <w:rPr>
          <w:color w:val="E06C75"/>
          <w:lang w:eastAsia="fr-CH"/>
        </w:rPr>
        <w:t xml:space="preserve">t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color w:val="D19A66"/>
          <w:lang w:eastAsia="fr-CH"/>
        </w:rPr>
        <w:t>0</w:t>
      </w:r>
      <w:r w:rsidRPr="00EB46B9">
        <w:rPr>
          <w:color w:val="A6B2C0"/>
          <w:lang w:eastAsia="fr-CH"/>
        </w:rPr>
        <w:t>;</w:t>
      </w:r>
      <w:r w:rsidRPr="00EB46B9">
        <w:rPr>
          <w:color w:val="A6B2C0"/>
          <w:lang w:eastAsia="fr-CH"/>
        </w:rPr>
        <w:br/>
      </w:r>
      <w:r w:rsidRPr="00EB46B9">
        <w:rPr>
          <w:lang w:eastAsia="fr-CH"/>
        </w:rPr>
        <w:t>//Indice de frame, 60 = 1 seconde</w:t>
      </w:r>
      <w:r w:rsidRPr="00EB46B9">
        <w:rPr>
          <w:lang w:eastAsia="fr-CH"/>
        </w:rPr>
        <w:br/>
      </w:r>
      <w:proofErr w:type="spellStart"/>
      <w:r w:rsidRPr="00EB46B9">
        <w:rPr>
          <w:color w:val="C679DD"/>
          <w:lang w:eastAsia="fr-CH"/>
        </w:rPr>
        <w:t>int</w:t>
      </w:r>
      <w:proofErr w:type="spellEnd"/>
      <w:r w:rsidRPr="00EB46B9">
        <w:rPr>
          <w:color w:val="C679DD"/>
          <w:lang w:eastAsia="fr-CH"/>
        </w:rPr>
        <w:t xml:space="preserve"> </w:t>
      </w:r>
      <w:r w:rsidRPr="00EB46B9">
        <w:rPr>
          <w:color w:val="E06C75"/>
          <w:lang w:eastAsia="fr-CH"/>
        </w:rPr>
        <w:t xml:space="preserve">frame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color w:val="D19A66"/>
          <w:lang w:eastAsia="fr-CH"/>
        </w:rPr>
        <w:t>0</w:t>
      </w:r>
      <w:r w:rsidRPr="00EB46B9">
        <w:rPr>
          <w:color w:val="A6B2C0"/>
          <w:lang w:eastAsia="fr-CH"/>
        </w:rPr>
        <w:t>;</w:t>
      </w:r>
    </w:p>
    <w:p w14:paraId="5CA34F4A" w14:textId="507E87DE" w:rsidR="00EB46B9" w:rsidRDefault="00EB46B9" w:rsidP="00EB46B9"/>
    <w:p w14:paraId="212F3E65" w14:textId="02F3791F" w:rsidR="00EB46B9" w:rsidRDefault="00EB46B9" w:rsidP="00EB46B9">
      <w:r>
        <w:t>Elles s’actualisent à chaque update() et donc représente chacune 1 seconde sous différentes formes si par exemple nous souhaitons faire quelque chose toutes les 10 frames, ou toutes les 5 secondes.</w:t>
      </w:r>
    </w:p>
    <w:p w14:paraId="01784E53" w14:textId="77777777" w:rsidR="00EB46B9" w:rsidRPr="00EB46B9" w:rsidRDefault="00EB46B9" w:rsidP="00EB46B9">
      <w:pPr>
        <w:pStyle w:val="Code"/>
        <w:rPr>
          <w:color w:val="ABB2BF"/>
          <w:lang w:eastAsia="fr-CH"/>
        </w:rPr>
      </w:pPr>
      <w:r w:rsidRPr="00EB46B9">
        <w:rPr>
          <w:lang w:eastAsia="fr-CH"/>
        </w:rPr>
        <w:t>//Incrémentation des indice de frame et de temps</w:t>
      </w:r>
      <w:r w:rsidRPr="00EB46B9">
        <w:rPr>
          <w:lang w:eastAsia="fr-CH"/>
        </w:rPr>
        <w:br/>
        <w:t>//Quand t atteint 1, une seconde sera écoulée</w:t>
      </w:r>
      <w:r w:rsidRPr="00EB46B9">
        <w:rPr>
          <w:lang w:eastAsia="fr-CH"/>
        </w:rPr>
        <w:br/>
        <w:t>//Quand frame atteint 60, une seconde sera écoulée</w:t>
      </w:r>
      <w:r w:rsidRPr="00EB46B9">
        <w:rPr>
          <w:lang w:eastAsia="fr-CH"/>
        </w:rPr>
        <w:br/>
      </w:r>
      <w:r w:rsidRPr="00EB46B9">
        <w:rPr>
          <w:color w:val="E06C75"/>
          <w:lang w:eastAsia="fr-CH"/>
        </w:rPr>
        <w:t xml:space="preserve">t </w:t>
      </w:r>
      <w:r w:rsidRPr="00EB46B9">
        <w:rPr>
          <w:color w:val="61AFEF"/>
          <w:lang w:eastAsia="fr-CH"/>
        </w:rPr>
        <w:t xml:space="preserve">+= </w:t>
      </w:r>
      <w:r w:rsidRPr="00EB46B9">
        <w:rPr>
          <w:color w:val="D19A66"/>
          <w:lang w:eastAsia="fr-CH"/>
        </w:rPr>
        <w:t>0.016</w:t>
      </w:r>
      <w:r w:rsidRPr="00EB46B9">
        <w:rPr>
          <w:color w:val="A6B2C0"/>
          <w:lang w:eastAsia="fr-CH"/>
        </w:rPr>
        <w:t>;</w:t>
      </w:r>
      <w:r w:rsidRPr="00EB46B9">
        <w:rPr>
          <w:color w:val="A6B2C0"/>
          <w:lang w:eastAsia="fr-CH"/>
        </w:rPr>
        <w:br/>
      </w:r>
      <w:r w:rsidRPr="00EB46B9">
        <w:rPr>
          <w:color w:val="E06C75"/>
          <w:lang w:eastAsia="fr-CH"/>
        </w:rPr>
        <w:t>frame</w:t>
      </w:r>
      <w:r w:rsidRPr="00EB46B9">
        <w:rPr>
          <w:color w:val="61AFEF"/>
          <w:lang w:eastAsia="fr-CH"/>
        </w:rPr>
        <w:t>++</w:t>
      </w:r>
      <w:r w:rsidRPr="00EB46B9">
        <w:rPr>
          <w:color w:val="A6B2C0"/>
          <w:lang w:eastAsia="fr-CH"/>
        </w:rPr>
        <w:t>;</w:t>
      </w:r>
    </w:p>
    <w:p w14:paraId="0A08CDB1" w14:textId="77777777" w:rsidR="00EB46B9" w:rsidRPr="00EB46B9" w:rsidRDefault="00EB46B9" w:rsidP="00EB46B9"/>
    <w:p w14:paraId="3D6C6633" w14:textId="77777777" w:rsidR="004E7AAA" w:rsidRDefault="004E7AAA" w:rsidP="004E7AAA">
      <w:pPr>
        <w:pStyle w:val="Titre1"/>
      </w:pPr>
      <w:bookmarkStart w:id="5" w:name="_Toc55470739"/>
      <w:r w:rsidRPr="004E7AAA">
        <w:t>Sources</w:t>
      </w:r>
      <w:bookmarkEnd w:id="5"/>
    </w:p>
    <w:p w14:paraId="02997DAF" w14:textId="77777777" w:rsidR="003204A1" w:rsidRPr="003204A1" w:rsidRDefault="003204A1" w:rsidP="003204A1">
      <w:r>
        <w:t>N’oublie pas les sources, fils.</w:t>
      </w:r>
    </w:p>
    <w:sectPr w:rsidR="003204A1" w:rsidRPr="003204A1" w:rsidSect="00033107">
      <w:headerReference w:type="default" r:id="rId13"/>
      <w:footerReference w:type="default" r:id="rId14"/>
      <w:headerReference w:type="first" r:id="rId15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D3F398" w14:textId="77777777" w:rsidR="00F17036" w:rsidRDefault="00F17036" w:rsidP="00F61680">
      <w:pPr>
        <w:spacing w:after="0" w:line="240" w:lineRule="auto"/>
      </w:pPr>
      <w:r>
        <w:separator/>
      </w:r>
    </w:p>
  </w:endnote>
  <w:endnote w:type="continuationSeparator" w:id="0">
    <w:p w14:paraId="28170E68" w14:textId="77777777" w:rsidR="00F17036" w:rsidRDefault="00F17036" w:rsidP="00F61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26C05" w14:textId="77777777" w:rsidR="00FA65D5" w:rsidRDefault="00FA65D5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BE43E" w14:textId="77777777" w:rsidR="00FA65D5" w:rsidRDefault="00FA65D5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09D1F" w14:textId="16235DD1" w:rsidR="00FA65D5" w:rsidRDefault="00FA65D5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 w:rsidR="00550DEF">
      <w:rPr>
        <w:noProof/>
      </w:rPr>
      <w:t>9 novembre 2020</w:t>
    </w:r>
    <w:r>
      <w:fldChar w:fldCharType="end"/>
    </w:r>
    <w:r>
      <w:ptab w:relativeTo="margin" w:alignment="center" w:leader="none"/>
    </w:r>
    <w:r>
      <w:t>Programmation orientée objet</w:t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0</w:t>
    </w:r>
    <w:r>
      <w:fldChar w:fldCharType="end"/>
    </w:r>
    <w:r>
      <w:t>/</w:t>
    </w:r>
    <w:r w:rsidR="00F17036">
      <w:fldChar w:fldCharType="begin"/>
    </w:r>
    <w:r w:rsidR="00F17036">
      <w:instrText xml:space="preserve"> SECTIONPAGES  \* Arabic  \* MERGEFORMAT </w:instrText>
    </w:r>
    <w:r w:rsidR="00F17036">
      <w:fldChar w:fldCharType="separate"/>
    </w:r>
    <w:r w:rsidR="00051ED4">
      <w:rPr>
        <w:noProof/>
      </w:rPr>
      <w:t>5</w:t>
    </w:r>
    <w:r w:rsidR="00F17036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570C56" w14:textId="77777777" w:rsidR="00F17036" w:rsidRDefault="00F17036" w:rsidP="00F61680">
      <w:pPr>
        <w:spacing w:after="0" w:line="240" w:lineRule="auto"/>
      </w:pPr>
      <w:r>
        <w:separator/>
      </w:r>
    </w:p>
  </w:footnote>
  <w:footnote w:type="continuationSeparator" w:id="0">
    <w:p w14:paraId="5E282945" w14:textId="77777777" w:rsidR="00F17036" w:rsidRDefault="00F17036" w:rsidP="00F616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49C6A" w14:textId="77777777" w:rsidR="00FA65D5" w:rsidRPr="000F1349" w:rsidRDefault="00F17036" w:rsidP="000F1349">
    <w:pPr>
      <w:pStyle w:val="En-tte"/>
    </w:pPr>
    <w:r>
      <w:fldChar w:fldCharType="begin"/>
    </w:r>
    <w:r>
      <w:instrText xml:space="preserve"> AUTHOR  \* FirstCap  \* MERGEFORMAT </w:instrText>
    </w:r>
    <w:r>
      <w:fldChar w:fldCharType="separate"/>
    </w:r>
    <w:r w:rsidR="00FA65D5">
      <w:rPr>
        <w:noProof/>
      </w:rPr>
      <w:t>Bovay Louis</w:t>
    </w:r>
    <w:r>
      <w:rPr>
        <w:noProof/>
      </w:rPr>
      <w:fldChar w:fldCharType="end"/>
    </w:r>
    <w:r w:rsidR="00FA65D5" w:rsidRPr="000F1349">
      <w:ptab w:relativeTo="margin" w:alignment="center" w:leader="none"/>
    </w:r>
    <w:r>
      <w:fldChar w:fldCharType="begin"/>
    </w:r>
    <w:r>
      <w:instrText xml:space="preserve"> TITLE  \* FirstCap  </w:instrText>
    </w:r>
    <w:r>
      <w:instrText xml:space="preserve">\* MERGEFORMAT </w:instrText>
    </w:r>
    <w:r>
      <w:fldChar w:fldCharType="separate"/>
    </w:r>
    <w:r w:rsidR="00FA65D5">
      <w:t>Le titre c’est ici</w:t>
    </w:r>
    <w:r>
      <w:fldChar w:fldCharType="end"/>
    </w:r>
    <w:r w:rsidR="00FA65D5" w:rsidRPr="000F1349">
      <w:ptab w:relativeTo="margin" w:alignment="right" w:leader="none"/>
    </w:r>
    <w:r w:rsidR="00FA65D5" w:rsidRPr="000F1349">
      <w:t>Logo ici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A8AF2" w14:textId="77777777" w:rsidR="00FA65D5" w:rsidRDefault="00FA65D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505627"/>
    <w:multiLevelType w:val="hybridMultilevel"/>
    <w:tmpl w:val="A572994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7051F"/>
    <w:multiLevelType w:val="hybridMultilevel"/>
    <w:tmpl w:val="64A8E5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C62F9A"/>
    <w:multiLevelType w:val="hybridMultilevel"/>
    <w:tmpl w:val="A540F93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31"/>
    <w:rsid w:val="00033107"/>
    <w:rsid w:val="00051ED4"/>
    <w:rsid w:val="000F1349"/>
    <w:rsid w:val="000F7B06"/>
    <w:rsid w:val="001C4C00"/>
    <w:rsid w:val="001D182B"/>
    <w:rsid w:val="001E1436"/>
    <w:rsid w:val="00213931"/>
    <w:rsid w:val="00300003"/>
    <w:rsid w:val="003204A1"/>
    <w:rsid w:val="00341C80"/>
    <w:rsid w:val="003B26C0"/>
    <w:rsid w:val="00403CF6"/>
    <w:rsid w:val="004E7AAA"/>
    <w:rsid w:val="00547B83"/>
    <w:rsid w:val="00550DEF"/>
    <w:rsid w:val="00716C20"/>
    <w:rsid w:val="007D1FFF"/>
    <w:rsid w:val="00805516"/>
    <w:rsid w:val="009A317D"/>
    <w:rsid w:val="00A94859"/>
    <w:rsid w:val="00C413D4"/>
    <w:rsid w:val="00EB46B9"/>
    <w:rsid w:val="00F17036"/>
    <w:rsid w:val="00F351A7"/>
    <w:rsid w:val="00F561D2"/>
    <w:rsid w:val="00F61680"/>
    <w:rsid w:val="00F87224"/>
    <w:rsid w:val="00FA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1E6B52"/>
  <w15:chartTrackingRefBased/>
  <w15:docId w15:val="{7A19DA0A-A06C-4013-927C-03BEA941A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0F1349"/>
    <w:pPr>
      <w:keepNext/>
      <w:keepLines/>
      <w:numPr>
        <w:numId w:val="3"/>
      </w:numPr>
      <w:shd w:val="solid" w:color="FF7C80" w:fill="auto"/>
      <w:spacing w:before="320" w:after="240"/>
      <w:ind w:left="431" w:hanging="431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0F1349"/>
    <w:pPr>
      <w:keepNext/>
      <w:keepLines/>
      <w:numPr>
        <w:ilvl w:val="1"/>
        <w:numId w:val="3"/>
      </w:numPr>
      <w:spacing w:before="320"/>
      <w:ind w:left="578" w:hanging="578"/>
      <w:outlineLvl w:val="1"/>
    </w:pPr>
    <w:rPr>
      <w:rFonts w:eastAsiaTheme="majorEastAsia" w:cstheme="majorBidi"/>
      <w:b/>
      <w:color w:val="FF5050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1393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FF1569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0F1349"/>
    <w:rPr>
      <w:rFonts w:ascii="Arial" w:eastAsiaTheme="majorEastAsia" w:hAnsi="Arial" w:cstheme="majorBidi"/>
      <w:b/>
      <w:sz w:val="48"/>
      <w:szCs w:val="32"/>
      <w:shd w:val="solid" w:color="FF7C80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0F1349"/>
    <w:rPr>
      <w:rFonts w:ascii="Arial" w:eastAsiaTheme="majorEastAsia" w:hAnsi="Arial" w:cstheme="majorBidi"/>
      <w:b/>
      <w:color w:val="FF5050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13931"/>
    <w:rPr>
      <w:rFonts w:asciiTheme="majorHAnsi" w:eastAsiaTheme="majorEastAsia" w:hAnsiTheme="majorHAnsi" w:cstheme="majorBidi"/>
      <w:b/>
      <w:color w:val="FF1569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6168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aliases w:val="En-tête souligné"/>
    <w:basedOn w:val="Normal"/>
    <w:link w:val="En-tteCar"/>
    <w:uiPriority w:val="99"/>
    <w:unhideWhenUsed/>
    <w:rsid w:val="000F1349"/>
    <w:pPr>
      <w:pBdr>
        <w:bottom w:val="single" w:sz="18" w:space="1" w:color="FF7C80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aliases w:val="En-tête souligné Car"/>
    <w:basedOn w:val="Policepardfaut"/>
    <w:link w:val="En-tte"/>
    <w:uiPriority w:val="99"/>
    <w:rsid w:val="000F1349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0F1349"/>
    <w:pPr>
      <w:shd w:val="solid" w:color="FF7C80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0F1349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7C80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0F1349"/>
    <w:pPr>
      <w:spacing w:after="200" w:line="240" w:lineRule="auto"/>
    </w:pPr>
    <w:rPr>
      <w:i/>
      <w:iCs/>
      <w:color w:val="FF5050"/>
      <w:sz w:val="18"/>
      <w:szCs w:val="18"/>
    </w:rPr>
  </w:style>
  <w:style w:type="paragraph" w:customStyle="1" w:styleId="Code">
    <w:name w:val="Code"/>
    <w:basedOn w:val="Normal"/>
    <w:link w:val="CodeCar"/>
    <w:qFormat/>
    <w:rsid w:val="00F351A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5" w:color="FFF2CC" w:themeColor="accent4" w:themeTint="33" w:fill="auto"/>
      <w:spacing w:after="20"/>
    </w:pPr>
    <w:rPr>
      <w:rFonts w:ascii="Consolas" w:hAnsi="Consolas" w:cs="Arial"/>
      <w:szCs w:val="24"/>
    </w:rPr>
  </w:style>
  <w:style w:type="character" w:customStyle="1" w:styleId="CodeCar">
    <w:name w:val="Code Car"/>
    <w:basedOn w:val="Policepardfaut"/>
    <w:link w:val="Code"/>
    <w:rsid w:val="00F351A7"/>
    <w:rPr>
      <w:rFonts w:ascii="Consolas" w:hAnsi="Consolas" w:cs="Arial"/>
      <w:sz w:val="24"/>
      <w:szCs w:val="24"/>
      <w:shd w:val="pct55" w:color="FFF2CC" w:themeColor="accent4" w:themeTint="33" w:fill="auto"/>
    </w:rPr>
  </w:style>
  <w:style w:type="paragraph" w:styleId="Paragraphedeliste">
    <w:name w:val="List Paragraph"/>
    <w:basedOn w:val="Normal"/>
    <w:uiPriority w:val="34"/>
    <w:qFormat/>
    <w:rsid w:val="00403CF6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3000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300003"/>
    <w:rPr>
      <w:rFonts w:ascii="Courier New" w:eastAsia="Times New Roman" w:hAnsi="Courier New" w:cs="Courier New"/>
      <w:sz w:val="20"/>
      <w:szCs w:val="20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_V2_20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MODELE_WORD_V2_2020.dotx</Template>
  <TotalTime>70</TotalTime>
  <Pages>8</Pages>
  <Words>728</Words>
  <Characters>4008</Characters>
  <Application>Microsoft Office Word</Application>
  <DocSecurity>0</DocSecurity>
  <Lines>33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1" baseType="lpstr">
      <vt:lpstr>FlappyBird – Documentation technique</vt:lpstr>
      <vt:lpstr>Description du projet</vt:lpstr>
      <vt:lpstr>Convention de nommage</vt:lpstr>
      <vt:lpstr>Explications supplémentaires</vt:lpstr>
      <vt:lpstr>    Les « fausses scènes »</vt:lpstr>
      <vt:lpstr>    CSS dans le projet</vt:lpstr>
      <vt:lpstr>    Gestion des tuyaux</vt:lpstr>
      <vt:lpstr>Gestion du temps et des frames</vt:lpstr>
      <vt:lpstr>    Création</vt:lpstr>
      <vt:lpstr>    Gestion</vt:lpstr>
      <vt:lpstr>Sources</vt:lpstr>
    </vt:vector>
  </TitlesOfParts>
  <Company>DIVTEC</Company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FlappyBird – Documentation technique</dc:title>
  <dc:subject/>
  <dc:creator>Bovay Louis</dc:creator>
  <cp:keywords/>
  <dc:description/>
  <cp:lastModifiedBy>Bovay Louis</cp:lastModifiedBy>
  <cp:revision>4</cp:revision>
  <dcterms:created xsi:type="dcterms:W3CDTF">2020-11-05T08:10:00Z</dcterms:created>
  <dcterms:modified xsi:type="dcterms:W3CDTF">2020-11-09T15:28:00Z</dcterms:modified>
</cp:coreProperties>
</file>