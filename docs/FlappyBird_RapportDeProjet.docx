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340FE890" w14:textId="027EC28B" w:rsidR="00A72BC9"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3414" w:history="1">
            <w:r w:rsidR="00A72BC9" w:rsidRPr="00DC15E8">
              <w:rPr>
                <w:rStyle w:val="Lienhypertexte"/>
                <w:noProof/>
              </w:rPr>
              <w:t>1.</w:t>
            </w:r>
            <w:r w:rsidR="00A72BC9">
              <w:rPr>
                <w:rFonts w:asciiTheme="minorHAnsi" w:eastAsiaTheme="minorEastAsia" w:hAnsiTheme="minorHAnsi"/>
                <w:noProof/>
                <w:sz w:val="22"/>
                <w:lang w:eastAsia="fr-CH"/>
              </w:rPr>
              <w:tab/>
            </w:r>
            <w:r w:rsidR="00A72BC9" w:rsidRPr="00DC15E8">
              <w:rPr>
                <w:rStyle w:val="Lienhypertexte"/>
                <w:noProof/>
              </w:rPr>
              <w:t>Biographie</w:t>
            </w:r>
            <w:r w:rsidR="00A72BC9">
              <w:rPr>
                <w:noProof/>
                <w:webHidden/>
              </w:rPr>
              <w:tab/>
            </w:r>
            <w:r w:rsidR="00A72BC9">
              <w:rPr>
                <w:noProof/>
                <w:webHidden/>
              </w:rPr>
              <w:fldChar w:fldCharType="begin"/>
            </w:r>
            <w:r w:rsidR="00A72BC9">
              <w:rPr>
                <w:noProof/>
                <w:webHidden/>
              </w:rPr>
              <w:instrText xml:space="preserve"> PAGEREF _Toc61343414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1599CF9" w14:textId="59D6DE52"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15" w:history="1">
            <w:r w:rsidR="00A72BC9" w:rsidRPr="00DC15E8">
              <w:rPr>
                <w:rStyle w:val="Lienhypertexte"/>
                <w:noProof/>
              </w:rPr>
              <w:t>2.</w:t>
            </w:r>
            <w:r w:rsidR="00A72BC9">
              <w:rPr>
                <w:rFonts w:asciiTheme="minorHAnsi" w:eastAsiaTheme="minorEastAsia" w:hAnsiTheme="minorHAnsi"/>
                <w:noProof/>
                <w:sz w:val="22"/>
                <w:lang w:eastAsia="fr-CH"/>
              </w:rPr>
              <w:tab/>
            </w:r>
            <w:r w:rsidR="00A72BC9" w:rsidRPr="00DC15E8">
              <w:rPr>
                <w:rStyle w:val="Lienhypertexte"/>
                <w:noProof/>
              </w:rPr>
              <w:t>But et contexte du projet</w:t>
            </w:r>
            <w:r w:rsidR="00A72BC9">
              <w:rPr>
                <w:noProof/>
                <w:webHidden/>
              </w:rPr>
              <w:tab/>
            </w:r>
            <w:r w:rsidR="00A72BC9">
              <w:rPr>
                <w:noProof/>
                <w:webHidden/>
              </w:rPr>
              <w:fldChar w:fldCharType="begin"/>
            </w:r>
            <w:r w:rsidR="00A72BC9">
              <w:rPr>
                <w:noProof/>
                <w:webHidden/>
              </w:rPr>
              <w:instrText xml:space="preserve"> PAGEREF _Toc61343415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45E7F34B" w14:textId="14ED66E7"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16" w:history="1">
            <w:r w:rsidR="00A72BC9" w:rsidRPr="00DC15E8">
              <w:rPr>
                <w:rStyle w:val="Lienhypertexte"/>
                <w:noProof/>
              </w:rPr>
              <w:t>2.1</w:t>
            </w:r>
            <w:r w:rsidR="00A72BC9">
              <w:rPr>
                <w:rFonts w:asciiTheme="minorHAnsi" w:eastAsiaTheme="minorEastAsia" w:hAnsiTheme="minorHAnsi"/>
                <w:noProof/>
                <w:sz w:val="22"/>
                <w:lang w:eastAsia="fr-CH"/>
              </w:rPr>
              <w:tab/>
            </w:r>
            <w:r w:rsidR="00A72BC9" w:rsidRPr="00DC15E8">
              <w:rPr>
                <w:rStyle w:val="Lienhypertexte"/>
                <w:noProof/>
              </w:rPr>
              <w:t>Histoire du jeu</w:t>
            </w:r>
            <w:r w:rsidR="00A72BC9">
              <w:rPr>
                <w:noProof/>
                <w:webHidden/>
              </w:rPr>
              <w:tab/>
            </w:r>
            <w:r w:rsidR="00A72BC9">
              <w:rPr>
                <w:noProof/>
                <w:webHidden/>
              </w:rPr>
              <w:fldChar w:fldCharType="begin"/>
            </w:r>
            <w:r w:rsidR="00A72BC9">
              <w:rPr>
                <w:noProof/>
                <w:webHidden/>
              </w:rPr>
              <w:instrText xml:space="preserve"> PAGEREF _Toc61343416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E6D613B" w14:textId="3658322C"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17" w:history="1">
            <w:r w:rsidR="00A72BC9" w:rsidRPr="00DC15E8">
              <w:rPr>
                <w:rStyle w:val="Lienhypertexte"/>
                <w:noProof/>
              </w:rPr>
              <w:t>2.2</w:t>
            </w:r>
            <w:r w:rsidR="00A72BC9">
              <w:rPr>
                <w:rFonts w:asciiTheme="minorHAnsi" w:eastAsiaTheme="minorEastAsia" w:hAnsiTheme="minorHAnsi"/>
                <w:noProof/>
                <w:sz w:val="22"/>
                <w:lang w:eastAsia="fr-CH"/>
              </w:rPr>
              <w:tab/>
            </w:r>
            <w:r w:rsidR="00A72BC9" w:rsidRPr="00DC15E8">
              <w:rPr>
                <w:rStyle w:val="Lienhypertexte"/>
                <w:noProof/>
              </w:rPr>
              <w:t>Choix du jeu</w:t>
            </w:r>
            <w:r w:rsidR="00A72BC9">
              <w:rPr>
                <w:noProof/>
                <w:webHidden/>
              </w:rPr>
              <w:tab/>
            </w:r>
            <w:r w:rsidR="00A72BC9">
              <w:rPr>
                <w:noProof/>
                <w:webHidden/>
              </w:rPr>
              <w:fldChar w:fldCharType="begin"/>
            </w:r>
            <w:r w:rsidR="00A72BC9">
              <w:rPr>
                <w:noProof/>
                <w:webHidden/>
              </w:rPr>
              <w:instrText xml:space="preserve"> PAGEREF _Toc61343417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7537FE3B" w14:textId="35A7AABD"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18" w:history="1">
            <w:r w:rsidR="00A72BC9" w:rsidRPr="00DC15E8">
              <w:rPr>
                <w:rStyle w:val="Lienhypertexte"/>
                <w:noProof/>
              </w:rPr>
              <w:t>3.</w:t>
            </w:r>
            <w:r w:rsidR="00A72BC9">
              <w:rPr>
                <w:rFonts w:asciiTheme="minorHAnsi" w:eastAsiaTheme="minorEastAsia" w:hAnsiTheme="minorHAnsi"/>
                <w:noProof/>
                <w:sz w:val="22"/>
                <w:lang w:eastAsia="fr-CH"/>
              </w:rPr>
              <w:tab/>
            </w:r>
            <w:r w:rsidR="00A72BC9" w:rsidRPr="00DC15E8">
              <w:rPr>
                <w:rStyle w:val="Lienhypertexte"/>
                <w:noProof/>
              </w:rPr>
              <w:t>Déroulement du projet</w:t>
            </w:r>
            <w:r w:rsidR="00A72BC9">
              <w:rPr>
                <w:noProof/>
                <w:webHidden/>
              </w:rPr>
              <w:tab/>
            </w:r>
            <w:r w:rsidR="00A72BC9">
              <w:rPr>
                <w:noProof/>
                <w:webHidden/>
              </w:rPr>
              <w:fldChar w:fldCharType="begin"/>
            </w:r>
            <w:r w:rsidR="00A72BC9">
              <w:rPr>
                <w:noProof/>
                <w:webHidden/>
              </w:rPr>
              <w:instrText xml:space="preserve"> PAGEREF _Toc61343418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0021098F" w14:textId="52096EA6"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19" w:history="1">
            <w:r w:rsidR="00A72BC9" w:rsidRPr="00DC15E8">
              <w:rPr>
                <w:rStyle w:val="Lienhypertexte"/>
                <w:noProof/>
              </w:rPr>
              <w:t>3.1</w:t>
            </w:r>
            <w:r w:rsidR="00A72BC9">
              <w:rPr>
                <w:rFonts w:asciiTheme="minorHAnsi" w:eastAsiaTheme="minorEastAsia" w:hAnsiTheme="minorHAnsi"/>
                <w:noProof/>
                <w:sz w:val="22"/>
                <w:lang w:eastAsia="fr-CH"/>
              </w:rPr>
              <w:tab/>
            </w:r>
            <w:r w:rsidR="00A72BC9" w:rsidRPr="00DC15E8">
              <w:rPr>
                <w:rStyle w:val="Lienhypertexte"/>
                <w:noProof/>
              </w:rPr>
              <w:t>Analyse du jeu</w:t>
            </w:r>
            <w:r w:rsidR="00A72BC9">
              <w:rPr>
                <w:noProof/>
                <w:webHidden/>
              </w:rPr>
              <w:tab/>
            </w:r>
            <w:r w:rsidR="00A72BC9">
              <w:rPr>
                <w:noProof/>
                <w:webHidden/>
              </w:rPr>
              <w:fldChar w:fldCharType="begin"/>
            </w:r>
            <w:r w:rsidR="00A72BC9">
              <w:rPr>
                <w:noProof/>
                <w:webHidden/>
              </w:rPr>
              <w:instrText xml:space="preserve"> PAGEREF _Toc61343419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0E786AA0" w14:textId="61877024"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20" w:history="1">
            <w:r w:rsidR="00A72BC9" w:rsidRPr="00DC15E8">
              <w:rPr>
                <w:rStyle w:val="Lienhypertexte"/>
                <w:noProof/>
              </w:rPr>
              <w:t>3.2</w:t>
            </w:r>
            <w:r w:rsidR="00A72BC9">
              <w:rPr>
                <w:rFonts w:asciiTheme="minorHAnsi" w:eastAsiaTheme="minorEastAsia" w:hAnsiTheme="minorHAnsi"/>
                <w:noProof/>
                <w:sz w:val="22"/>
                <w:lang w:eastAsia="fr-CH"/>
              </w:rPr>
              <w:tab/>
            </w:r>
            <w:r w:rsidR="00A72BC9" w:rsidRPr="00DC15E8">
              <w:rPr>
                <w:rStyle w:val="Lienhypertexte"/>
                <w:noProof/>
              </w:rPr>
              <w:t>Langage de programmation</w:t>
            </w:r>
            <w:r w:rsidR="00A72BC9">
              <w:rPr>
                <w:noProof/>
                <w:webHidden/>
              </w:rPr>
              <w:tab/>
            </w:r>
            <w:r w:rsidR="00A72BC9">
              <w:rPr>
                <w:noProof/>
                <w:webHidden/>
              </w:rPr>
              <w:fldChar w:fldCharType="begin"/>
            </w:r>
            <w:r w:rsidR="00A72BC9">
              <w:rPr>
                <w:noProof/>
                <w:webHidden/>
              </w:rPr>
              <w:instrText xml:space="preserve"> PAGEREF _Toc61343420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3C9F2E07" w14:textId="1DEA0FF6"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21" w:history="1">
            <w:r w:rsidR="00A72BC9" w:rsidRPr="00DC15E8">
              <w:rPr>
                <w:rStyle w:val="Lienhypertexte"/>
                <w:noProof/>
              </w:rPr>
              <w:t>3.3</w:t>
            </w:r>
            <w:r w:rsidR="00A72BC9">
              <w:rPr>
                <w:rFonts w:asciiTheme="minorHAnsi" w:eastAsiaTheme="minorEastAsia" w:hAnsiTheme="minorHAnsi"/>
                <w:noProof/>
                <w:sz w:val="22"/>
                <w:lang w:eastAsia="fr-CH"/>
              </w:rPr>
              <w:tab/>
            </w:r>
            <w:r w:rsidR="00A72BC9" w:rsidRPr="00DC15E8">
              <w:rPr>
                <w:rStyle w:val="Lienhypertexte"/>
                <w:noProof/>
              </w:rPr>
              <w:t>Les classes principales</w:t>
            </w:r>
            <w:r w:rsidR="00A72BC9">
              <w:rPr>
                <w:noProof/>
                <w:webHidden/>
              </w:rPr>
              <w:tab/>
            </w:r>
            <w:r w:rsidR="00A72BC9">
              <w:rPr>
                <w:noProof/>
                <w:webHidden/>
              </w:rPr>
              <w:fldChar w:fldCharType="begin"/>
            </w:r>
            <w:r w:rsidR="00A72BC9">
              <w:rPr>
                <w:noProof/>
                <w:webHidden/>
              </w:rPr>
              <w:instrText xml:space="preserve"> PAGEREF _Toc61343421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41B5A9B3" w14:textId="2CC47B70"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22" w:history="1">
            <w:r w:rsidR="00A72BC9" w:rsidRPr="00DC15E8">
              <w:rPr>
                <w:rStyle w:val="Lienhypertexte"/>
                <w:noProof/>
              </w:rPr>
              <w:t>3.4</w:t>
            </w:r>
            <w:r w:rsidR="00A72BC9">
              <w:rPr>
                <w:rFonts w:asciiTheme="minorHAnsi" w:eastAsiaTheme="minorEastAsia" w:hAnsiTheme="minorHAnsi"/>
                <w:noProof/>
                <w:sz w:val="22"/>
                <w:lang w:eastAsia="fr-CH"/>
              </w:rPr>
              <w:tab/>
            </w:r>
            <w:r w:rsidR="00A72BC9" w:rsidRPr="00DC15E8">
              <w:rPr>
                <w:rStyle w:val="Lienhypertexte"/>
                <w:noProof/>
              </w:rPr>
              <w:t>Création des sprites</w:t>
            </w:r>
            <w:r w:rsidR="00A72BC9">
              <w:rPr>
                <w:noProof/>
                <w:webHidden/>
              </w:rPr>
              <w:tab/>
            </w:r>
            <w:r w:rsidR="00A72BC9">
              <w:rPr>
                <w:noProof/>
                <w:webHidden/>
              </w:rPr>
              <w:fldChar w:fldCharType="begin"/>
            </w:r>
            <w:r w:rsidR="00A72BC9">
              <w:rPr>
                <w:noProof/>
                <w:webHidden/>
              </w:rPr>
              <w:instrText xml:space="preserve"> PAGEREF _Toc61343422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713C1E4D" w14:textId="5E82CFF4"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23" w:history="1">
            <w:r w:rsidR="00A72BC9" w:rsidRPr="00DC15E8">
              <w:rPr>
                <w:rStyle w:val="Lienhypertexte"/>
                <w:noProof/>
              </w:rPr>
              <w:t>3.4.1</w:t>
            </w:r>
            <w:r w:rsidR="00A72BC9">
              <w:rPr>
                <w:rFonts w:asciiTheme="minorHAnsi" w:eastAsiaTheme="minorEastAsia" w:hAnsiTheme="minorHAnsi"/>
                <w:noProof/>
                <w:sz w:val="22"/>
                <w:lang w:eastAsia="fr-CH"/>
              </w:rPr>
              <w:tab/>
            </w:r>
            <w:r w:rsidR="00A72BC9" w:rsidRPr="00DC15E8">
              <w:rPr>
                <w:rStyle w:val="Lienhypertexte"/>
                <w:noProof/>
              </w:rPr>
              <w:t>L’oiseau</w:t>
            </w:r>
            <w:r w:rsidR="00A72BC9">
              <w:rPr>
                <w:noProof/>
                <w:webHidden/>
              </w:rPr>
              <w:tab/>
            </w:r>
            <w:r w:rsidR="00A72BC9">
              <w:rPr>
                <w:noProof/>
                <w:webHidden/>
              </w:rPr>
              <w:fldChar w:fldCharType="begin"/>
            </w:r>
            <w:r w:rsidR="00A72BC9">
              <w:rPr>
                <w:noProof/>
                <w:webHidden/>
              </w:rPr>
              <w:instrText xml:space="preserve"> PAGEREF _Toc61343423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2A636DDB" w14:textId="57802DFC"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24" w:history="1">
            <w:r w:rsidR="00A72BC9" w:rsidRPr="00DC15E8">
              <w:rPr>
                <w:rStyle w:val="Lienhypertexte"/>
                <w:noProof/>
              </w:rPr>
              <w:t>3.4.2</w:t>
            </w:r>
            <w:r w:rsidR="00A72BC9">
              <w:rPr>
                <w:rFonts w:asciiTheme="minorHAnsi" w:eastAsiaTheme="minorEastAsia" w:hAnsiTheme="minorHAnsi"/>
                <w:noProof/>
                <w:sz w:val="22"/>
                <w:lang w:eastAsia="fr-CH"/>
              </w:rPr>
              <w:tab/>
            </w:r>
            <w:r w:rsidR="00A72BC9" w:rsidRPr="00DC15E8">
              <w:rPr>
                <w:rStyle w:val="Lienhypertexte"/>
                <w:noProof/>
              </w:rPr>
              <w:t>Tuyaux</w:t>
            </w:r>
            <w:r w:rsidR="00A72BC9">
              <w:rPr>
                <w:noProof/>
                <w:webHidden/>
              </w:rPr>
              <w:tab/>
            </w:r>
            <w:r w:rsidR="00A72BC9">
              <w:rPr>
                <w:noProof/>
                <w:webHidden/>
              </w:rPr>
              <w:fldChar w:fldCharType="begin"/>
            </w:r>
            <w:r w:rsidR="00A72BC9">
              <w:rPr>
                <w:noProof/>
                <w:webHidden/>
              </w:rPr>
              <w:instrText xml:space="preserve"> PAGEREF _Toc61343424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437A2407" w14:textId="3ABD07A2"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25" w:history="1">
            <w:r w:rsidR="00A72BC9" w:rsidRPr="00DC15E8">
              <w:rPr>
                <w:rStyle w:val="Lienhypertexte"/>
                <w:noProof/>
              </w:rPr>
              <w:t>3.4.3</w:t>
            </w:r>
            <w:r w:rsidR="00A72BC9">
              <w:rPr>
                <w:rFonts w:asciiTheme="minorHAnsi" w:eastAsiaTheme="minorEastAsia" w:hAnsiTheme="minorHAnsi"/>
                <w:noProof/>
                <w:sz w:val="22"/>
                <w:lang w:eastAsia="fr-CH"/>
              </w:rPr>
              <w:tab/>
            </w:r>
            <w:r w:rsidR="00A72BC9" w:rsidRPr="00DC15E8">
              <w:rPr>
                <w:rStyle w:val="Lienhypertexte"/>
                <w:noProof/>
              </w:rPr>
              <w:t>Le fond</w:t>
            </w:r>
            <w:r w:rsidR="00A72BC9">
              <w:rPr>
                <w:noProof/>
                <w:webHidden/>
              </w:rPr>
              <w:tab/>
            </w:r>
            <w:r w:rsidR="00A72BC9">
              <w:rPr>
                <w:noProof/>
                <w:webHidden/>
              </w:rPr>
              <w:fldChar w:fldCharType="begin"/>
            </w:r>
            <w:r w:rsidR="00A72BC9">
              <w:rPr>
                <w:noProof/>
                <w:webHidden/>
              </w:rPr>
              <w:instrText xml:space="preserve"> PAGEREF _Toc61343425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3FC50698" w14:textId="54E9E2DE"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26" w:history="1">
            <w:r w:rsidR="00A72BC9" w:rsidRPr="00DC15E8">
              <w:rPr>
                <w:rStyle w:val="Lienhypertexte"/>
                <w:noProof/>
              </w:rPr>
              <w:t>3.5</w:t>
            </w:r>
            <w:r w:rsidR="00A72BC9">
              <w:rPr>
                <w:rFonts w:asciiTheme="minorHAnsi" w:eastAsiaTheme="minorEastAsia" w:hAnsiTheme="minorHAnsi"/>
                <w:noProof/>
                <w:sz w:val="22"/>
                <w:lang w:eastAsia="fr-CH"/>
              </w:rPr>
              <w:tab/>
            </w:r>
            <w:r w:rsidR="00A72BC9" w:rsidRPr="00DC15E8">
              <w:rPr>
                <w:rStyle w:val="Lienhypertexte"/>
                <w:noProof/>
              </w:rPr>
              <w:t>Réalisation de la documentation</w:t>
            </w:r>
            <w:r w:rsidR="00A72BC9">
              <w:rPr>
                <w:noProof/>
                <w:webHidden/>
              </w:rPr>
              <w:tab/>
            </w:r>
            <w:r w:rsidR="00A72BC9">
              <w:rPr>
                <w:noProof/>
                <w:webHidden/>
              </w:rPr>
              <w:fldChar w:fldCharType="begin"/>
            </w:r>
            <w:r w:rsidR="00A72BC9">
              <w:rPr>
                <w:noProof/>
                <w:webHidden/>
              </w:rPr>
              <w:instrText xml:space="preserve"> PAGEREF _Toc61343426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049ADE32" w14:textId="4965F192"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27" w:history="1">
            <w:r w:rsidR="00A72BC9" w:rsidRPr="00DC15E8">
              <w:rPr>
                <w:rStyle w:val="Lienhypertexte"/>
                <w:noProof/>
              </w:rPr>
              <w:t>3.6</w:t>
            </w:r>
            <w:r w:rsidR="00A72BC9">
              <w:rPr>
                <w:rFonts w:asciiTheme="minorHAnsi" w:eastAsiaTheme="minorEastAsia" w:hAnsiTheme="minorHAnsi"/>
                <w:noProof/>
                <w:sz w:val="22"/>
                <w:lang w:eastAsia="fr-CH"/>
              </w:rPr>
              <w:tab/>
            </w:r>
            <w:r w:rsidR="00A72BC9" w:rsidRPr="00DC15E8">
              <w:rPr>
                <w:rStyle w:val="Lienhypertexte"/>
                <w:noProof/>
              </w:rPr>
              <w:t>GitHub</w:t>
            </w:r>
            <w:r w:rsidR="00A72BC9">
              <w:rPr>
                <w:noProof/>
                <w:webHidden/>
              </w:rPr>
              <w:tab/>
            </w:r>
            <w:r w:rsidR="00A72BC9">
              <w:rPr>
                <w:noProof/>
                <w:webHidden/>
              </w:rPr>
              <w:fldChar w:fldCharType="begin"/>
            </w:r>
            <w:r w:rsidR="00A72BC9">
              <w:rPr>
                <w:noProof/>
                <w:webHidden/>
              </w:rPr>
              <w:instrText xml:space="preserve"> PAGEREF _Toc61343427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444AE9FF" w14:textId="33A83ADC"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28" w:history="1">
            <w:r w:rsidR="00A72BC9" w:rsidRPr="00DC15E8">
              <w:rPr>
                <w:rStyle w:val="Lienhypertexte"/>
                <w:noProof/>
              </w:rPr>
              <w:t>4.</w:t>
            </w:r>
            <w:r w:rsidR="00A72BC9">
              <w:rPr>
                <w:rFonts w:asciiTheme="minorHAnsi" w:eastAsiaTheme="minorEastAsia" w:hAnsiTheme="minorHAnsi"/>
                <w:noProof/>
                <w:sz w:val="22"/>
                <w:lang w:eastAsia="fr-CH"/>
              </w:rPr>
              <w:tab/>
            </w:r>
            <w:r w:rsidR="00A72BC9" w:rsidRPr="00DC15E8">
              <w:rPr>
                <w:rStyle w:val="Lienhypertexte"/>
                <w:noProof/>
              </w:rPr>
              <w:t>Problèmes rencontrés</w:t>
            </w:r>
            <w:r w:rsidR="00A72BC9">
              <w:rPr>
                <w:noProof/>
                <w:webHidden/>
              </w:rPr>
              <w:tab/>
            </w:r>
            <w:r w:rsidR="00A72BC9">
              <w:rPr>
                <w:noProof/>
                <w:webHidden/>
              </w:rPr>
              <w:fldChar w:fldCharType="begin"/>
            </w:r>
            <w:r w:rsidR="00A72BC9">
              <w:rPr>
                <w:noProof/>
                <w:webHidden/>
              </w:rPr>
              <w:instrText xml:space="preserve"> PAGEREF _Toc61343428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08FFC092" w14:textId="6F06F279"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29" w:history="1">
            <w:r w:rsidR="00A72BC9" w:rsidRPr="00DC15E8">
              <w:rPr>
                <w:rStyle w:val="Lienhypertexte"/>
                <w:noProof/>
              </w:rPr>
              <w:t>4.1</w:t>
            </w:r>
            <w:r w:rsidR="00A72BC9">
              <w:rPr>
                <w:rFonts w:asciiTheme="minorHAnsi" w:eastAsiaTheme="minorEastAsia" w:hAnsiTheme="minorHAnsi"/>
                <w:noProof/>
                <w:sz w:val="22"/>
                <w:lang w:eastAsia="fr-CH"/>
              </w:rPr>
              <w:tab/>
            </w:r>
            <w:r w:rsidR="00A72BC9" w:rsidRPr="00DC15E8">
              <w:rPr>
                <w:rStyle w:val="Lienhypertexte"/>
                <w:noProof/>
              </w:rPr>
              <w:t>La vitesse du jeu</w:t>
            </w:r>
            <w:r w:rsidR="00A72BC9">
              <w:rPr>
                <w:noProof/>
                <w:webHidden/>
              </w:rPr>
              <w:tab/>
            </w:r>
            <w:r w:rsidR="00A72BC9">
              <w:rPr>
                <w:noProof/>
                <w:webHidden/>
              </w:rPr>
              <w:fldChar w:fldCharType="begin"/>
            </w:r>
            <w:r w:rsidR="00A72BC9">
              <w:rPr>
                <w:noProof/>
                <w:webHidden/>
              </w:rPr>
              <w:instrText xml:space="preserve"> PAGEREF _Toc61343429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568B47DA" w14:textId="3A2D8F6B"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30" w:history="1">
            <w:r w:rsidR="00A72BC9" w:rsidRPr="00DC15E8">
              <w:rPr>
                <w:rStyle w:val="Lienhypertexte"/>
                <w:noProof/>
              </w:rPr>
              <w:t>4.2</w:t>
            </w:r>
            <w:r w:rsidR="00A72BC9">
              <w:rPr>
                <w:rFonts w:asciiTheme="minorHAnsi" w:eastAsiaTheme="minorEastAsia" w:hAnsiTheme="minorHAnsi"/>
                <w:noProof/>
                <w:sz w:val="22"/>
                <w:lang w:eastAsia="fr-CH"/>
              </w:rPr>
              <w:tab/>
            </w:r>
            <w:r w:rsidR="00A72BC9" w:rsidRPr="00DC15E8">
              <w:rPr>
                <w:rStyle w:val="Lienhypertexte"/>
                <w:noProof/>
              </w:rPr>
              <w:t>Les sauts</w:t>
            </w:r>
            <w:r w:rsidR="00A72BC9">
              <w:rPr>
                <w:noProof/>
                <w:webHidden/>
              </w:rPr>
              <w:tab/>
            </w:r>
            <w:r w:rsidR="00A72BC9">
              <w:rPr>
                <w:noProof/>
                <w:webHidden/>
              </w:rPr>
              <w:fldChar w:fldCharType="begin"/>
            </w:r>
            <w:r w:rsidR="00A72BC9">
              <w:rPr>
                <w:noProof/>
                <w:webHidden/>
              </w:rPr>
              <w:instrText xml:space="preserve"> PAGEREF _Toc61343430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3850537B" w14:textId="2018F337"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31" w:history="1">
            <w:r w:rsidR="00A72BC9" w:rsidRPr="00DC15E8">
              <w:rPr>
                <w:rStyle w:val="Lienhypertexte"/>
                <w:noProof/>
              </w:rPr>
              <w:t>5.</w:t>
            </w:r>
            <w:r w:rsidR="00A72BC9">
              <w:rPr>
                <w:rFonts w:asciiTheme="minorHAnsi" w:eastAsiaTheme="minorEastAsia" w:hAnsiTheme="minorHAnsi"/>
                <w:noProof/>
                <w:sz w:val="22"/>
                <w:lang w:eastAsia="fr-CH"/>
              </w:rPr>
              <w:tab/>
            </w:r>
            <w:r w:rsidR="00A72BC9" w:rsidRPr="00DC15E8">
              <w:rPr>
                <w:rStyle w:val="Lienhypertexte"/>
                <w:noProof/>
              </w:rPr>
              <w:t>Stade actuel du projet</w:t>
            </w:r>
            <w:r w:rsidR="00A72BC9">
              <w:rPr>
                <w:noProof/>
                <w:webHidden/>
              </w:rPr>
              <w:tab/>
            </w:r>
            <w:r w:rsidR="00A72BC9">
              <w:rPr>
                <w:noProof/>
                <w:webHidden/>
              </w:rPr>
              <w:fldChar w:fldCharType="begin"/>
            </w:r>
            <w:r w:rsidR="00A72BC9">
              <w:rPr>
                <w:noProof/>
                <w:webHidden/>
              </w:rPr>
              <w:instrText xml:space="preserve"> PAGEREF _Toc61343431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7C9F74FD" w14:textId="2D1E837A"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32" w:history="1">
            <w:r w:rsidR="00A72BC9" w:rsidRPr="00DC15E8">
              <w:rPr>
                <w:rStyle w:val="Lienhypertexte"/>
                <w:noProof/>
              </w:rPr>
              <w:t>5.1</w:t>
            </w:r>
            <w:r w:rsidR="00A72BC9">
              <w:rPr>
                <w:rFonts w:asciiTheme="minorHAnsi" w:eastAsiaTheme="minorEastAsia" w:hAnsiTheme="minorHAnsi"/>
                <w:noProof/>
                <w:sz w:val="22"/>
                <w:lang w:eastAsia="fr-CH"/>
              </w:rPr>
              <w:tab/>
            </w:r>
            <w:r w:rsidR="00A72BC9" w:rsidRPr="00DC15E8">
              <w:rPr>
                <w:rStyle w:val="Lienhypertexte"/>
                <w:noProof/>
              </w:rPr>
              <w:t>Problèmes connus</w:t>
            </w:r>
            <w:r w:rsidR="00A72BC9">
              <w:rPr>
                <w:noProof/>
                <w:webHidden/>
              </w:rPr>
              <w:tab/>
            </w:r>
            <w:r w:rsidR="00A72BC9">
              <w:rPr>
                <w:noProof/>
                <w:webHidden/>
              </w:rPr>
              <w:fldChar w:fldCharType="begin"/>
            </w:r>
            <w:r w:rsidR="00A72BC9">
              <w:rPr>
                <w:noProof/>
                <w:webHidden/>
              </w:rPr>
              <w:instrText xml:space="preserve"> PAGEREF _Toc61343432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0C580FEA" w14:textId="73063043"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33" w:history="1">
            <w:r w:rsidR="00A72BC9" w:rsidRPr="00DC15E8">
              <w:rPr>
                <w:rStyle w:val="Lienhypertexte"/>
                <w:noProof/>
              </w:rPr>
              <w:t>5.1.1</w:t>
            </w:r>
            <w:r w:rsidR="00A72BC9">
              <w:rPr>
                <w:rFonts w:asciiTheme="minorHAnsi" w:eastAsiaTheme="minorEastAsia" w:hAnsiTheme="minorHAnsi"/>
                <w:noProof/>
                <w:sz w:val="22"/>
                <w:lang w:eastAsia="fr-CH"/>
              </w:rPr>
              <w:tab/>
            </w:r>
            <w:r w:rsidR="00A72BC9" w:rsidRPr="00DC15E8">
              <w:rPr>
                <w:rStyle w:val="Lienhypertexte"/>
                <w:noProof/>
              </w:rPr>
              <w:t>Création d’un éxécutable</w:t>
            </w:r>
            <w:r w:rsidR="00A72BC9">
              <w:rPr>
                <w:noProof/>
                <w:webHidden/>
              </w:rPr>
              <w:tab/>
            </w:r>
            <w:r w:rsidR="00A72BC9">
              <w:rPr>
                <w:noProof/>
                <w:webHidden/>
              </w:rPr>
              <w:fldChar w:fldCharType="begin"/>
            </w:r>
            <w:r w:rsidR="00A72BC9">
              <w:rPr>
                <w:noProof/>
                <w:webHidden/>
              </w:rPr>
              <w:instrText xml:space="preserve"> PAGEREF _Toc61343433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29673D2E" w14:textId="73FB4176" w:rsidR="00A72BC9" w:rsidRDefault="00407A4D">
          <w:pPr>
            <w:pStyle w:val="TM2"/>
            <w:tabs>
              <w:tab w:val="left" w:pos="880"/>
              <w:tab w:val="right" w:leader="dot" w:pos="9062"/>
            </w:tabs>
            <w:rPr>
              <w:rFonts w:asciiTheme="minorHAnsi" w:eastAsiaTheme="minorEastAsia" w:hAnsiTheme="minorHAnsi"/>
              <w:noProof/>
              <w:sz w:val="22"/>
              <w:lang w:eastAsia="fr-CH"/>
            </w:rPr>
          </w:pPr>
          <w:hyperlink w:anchor="_Toc61343434" w:history="1">
            <w:r w:rsidR="00A72BC9" w:rsidRPr="00DC15E8">
              <w:rPr>
                <w:rStyle w:val="Lienhypertexte"/>
                <w:noProof/>
              </w:rPr>
              <w:t>5.2</w:t>
            </w:r>
            <w:r w:rsidR="00A72BC9">
              <w:rPr>
                <w:rFonts w:asciiTheme="minorHAnsi" w:eastAsiaTheme="minorEastAsia" w:hAnsiTheme="minorHAnsi"/>
                <w:noProof/>
                <w:sz w:val="22"/>
                <w:lang w:eastAsia="fr-CH"/>
              </w:rPr>
              <w:tab/>
            </w:r>
            <w:r w:rsidR="00A72BC9" w:rsidRPr="00DC15E8">
              <w:rPr>
                <w:rStyle w:val="Lienhypertexte"/>
                <w:noProof/>
              </w:rPr>
              <w:t>Fonctionnalités supplémentaires</w:t>
            </w:r>
            <w:r w:rsidR="00A72BC9">
              <w:rPr>
                <w:noProof/>
                <w:webHidden/>
              </w:rPr>
              <w:tab/>
            </w:r>
            <w:r w:rsidR="00A72BC9">
              <w:rPr>
                <w:noProof/>
                <w:webHidden/>
              </w:rPr>
              <w:fldChar w:fldCharType="begin"/>
            </w:r>
            <w:r w:rsidR="00A72BC9">
              <w:rPr>
                <w:noProof/>
                <w:webHidden/>
              </w:rPr>
              <w:instrText xml:space="preserve"> PAGEREF _Toc61343434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78A2D7E3" w14:textId="4B78AB62"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35" w:history="1">
            <w:r w:rsidR="00A72BC9" w:rsidRPr="00DC15E8">
              <w:rPr>
                <w:rStyle w:val="Lienhypertexte"/>
                <w:noProof/>
              </w:rPr>
              <w:t>5.2.1</w:t>
            </w:r>
            <w:r w:rsidR="00A72BC9">
              <w:rPr>
                <w:rFonts w:asciiTheme="minorHAnsi" w:eastAsiaTheme="minorEastAsia" w:hAnsiTheme="minorHAnsi"/>
                <w:noProof/>
                <w:sz w:val="22"/>
                <w:lang w:eastAsia="fr-CH"/>
              </w:rPr>
              <w:tab/>
            </w:r>
            <w:r w:rsidR="00A72BC9" w:rsidRPr="00DC15E8">
              <w:rPr>
                <w:rStyle w:val="Lienhypertexte"/>
                <w:noProof/>
              </w:rPr>
              <w:t>Animation plus détaillée</w:t>
            </w:r>
            <w:r w:rsidR="00A72BC9">
              <w:rPr>
                <w:noProof/>
                <w:webHidden/>
              </w:rPr>
              <w:tab/>
            </w:r>
            <w:r w:rsidR="00A72BC9">
              <w:rPr>
                <w:noProof/>
                <w:webHidden/>
              </w:rPr>
              <w:fldChar w:fldCharType="begin"/>
            </w:r>
            <w:r w:rsidR="00A72BC9">
              <w:rPr>
                <w:noProof/>
                <w:webHidden/>
              </w:rPr>
              <w:instrText xml:space="preserve"> PAGEREF _Toc61343435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1A4118ED" w14:textId="5552B028"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36" w:history="1">
            <w:r w:rsidR="00A72BC9" w:rsidRPr="00DC15E8">
              <w:rPr>
                <w:rStyle w:val="Lienhypertexte"/>
                <w:noProof/>
              </w:rPr>
              <w:t>5.2.2</w:t>
            </w:r>
            <w:r w:rsidR="00A72BC9">
              <w:rPr>
                <w:rFonts w:asciiTheme="minorHAnsi" w:eastAsiaTheme="minorEastAsia" w:hAnsiTheme="minorHAnsi"/>
                <w:noProof/>
                <w:sz w:val="22"/>
                <w:lang w:eastAsia="fr-CH"/>
              </w:rPr>
              <w:tab/>
            </w:r>
            <w:r w:rsidR="00A72BC9" w:rsidRPr="00DC15E8">
              <w:rPr>
                <w:rStyle w:val="Lienhypertexte"/>
                <w:noProof/>
              </w:rPr>
              <w:t>Mode difficile</w:t>
            </w:r>
            <w:r w:rsidR="00A72BC9">
              <w:rPr>
                <w:noProof/>
                <w:webHidden/>
              </w:rPr>
              <w:tab/>
            </w:r>
            <w:r w:rsidR="00A72BC9">
              <w:rPr>
                <w:noProof/>
                <w:webHidden/>
              </w:rPr>
              <w:fldChar w:fldCharType="begin"/>
            </w:r>
            <w:r w:rsidR="00A72BC9">
              <w:rPr>
                <w:noProof/>
                <w:webHidden/>
              </w:rPr>
              <w:instrText xml:space="preserve"> PAGEREF _Toc61343436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4E660082" w14:textId="1C20FA19"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37" w:history="1">
            <w:r w:rsidR="00A72BC9" w:rsidRPr="00DC15E8">
              <w:rPr>
                <w:rStyle w:val="Lienhypertexte"/>
                <w:noProof/>
              </w:rPr>
              <w:t>5.2.3</w:t>
            </w:r>
            <w:r w:rsidR="00A72BC9">
              <w:rPr>
                <w:rFonts w:asciiTheme="minorHAnsi" w:eastAsiaTheme="minorEastAsia" w:hAnsiTheme="minorHAnsi"/>
                <w:noProof/>
                <w:sz w:val="22"/>
                <w:lang w:eastAsia="fr-CH"/>
              </w:rPr>
              <w:tab/>
            </w:r>
            <w:r w:rsidR="00A72BC9" w:rsidRPr="00DC15E8">
              <w:rPr>
                <w:rStyle w:val="Lienhypertexte"/>
                <w:noProof/>
              </w:rPr>
              <w:t>Tableau de score</w:t>
            </w:r>
            <w:r w:rsidR="00A72BC9">
              <w:rPr>
                <w:noProof/>
                <w:webHidden/>
              </w:rPr>
              <w:tab/>
            </w:r>
            <w:r w:rsidR="00A72BC9">
              <w:rPr>
                <w:noProof/>
                <w:webHidden/>
              </w:rPr>
              <w:fldChar w:fldCharType="begin"/>
            </w:r>
            <w:r w:rsidR="00A72BC9">
              <w:rPr>
                <w:noProof/>
                <w:webHidden/>
              </w:rPr>
              <w:instrText xml:space="preserve"> PAGEREF _Toc61343437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3A2E4ED9" w14:textId="40D1F594" w:rsidR="00A72BC9" w:rsidRDefault="00407A4D">
          <w:pPr>
            <w:pStyle w:val="TM3"/>
            <w:tabs>
              <w:tab w:val="left" w:pos="1320"/>
              <w:tab w:val="right" w:leader="dot" w:pos="9062"/>
            </w:tabs>
            <w:rPr>
              <w:rFonts w:asciiTheme="minorHAnsi" w:eastAsiaTheme="minorEastAsia" w:hAnsiTheme="minorHAnsi"/>
              <w:noProof/>
              <w:sz w:val="22"/>
              <w:lang w:eastAsia="fr-CH"/>
            </w:rPr>
          </w:pPr>
          <w:hyperlink w:anchor="_Toc61343438" w:history="1">
            <w:r w:rsidR="00A72BC9" w:rsidRPr="00DC15E8">
              <w:rPr>
                <w:rStyle w:val="Lienhypertexte"/>
                <w:noProof/>
              </w:rPr>
              <w:t>5.2.4</w:t>
            </w:r>
            <w:r w:rsidR="00A72BC9">
              <w:rPr>
                <w:rFonts w:asciiTheme="minorHAnsi" w:eastAsiaTheme="minorEastAsia" w:hAnsiTheme="minorHAnsi"/>
                <w:noProof/>
                <w:sz w:val="22"/>
                <w:lang w:eastAsia="fr-CH"/>
              </w:rPr>
              <w:tab/>
            </w:r>
            <w:r w:rsidR="00A72BC9" w:rsidRPr="00DC15E8">
              <w:rPr>
                <w:rStyle w:val="Lienhypertexte"/>
                <w:noProof/>
              </w:rPr>
              <w:t>Timer avant de recommencer une partie</w:t>
            </w:r>
            <w:r w:rsidR="00A72BC9">
              <w:rPr>
                <w:noProof/>
                <w:webHidden/>
              </w:rPr>
              <w:tab/>
            </w:r>
            <w:r w:rsidR="00A72BC9">
              <w:rPr>
                <w:noProof/>
                <w:webHidden/>
              </w:rPr>
              <w:fldChar w:fldCharType="begin"/>
            </w:r>
            <w:r w:rsidR="00A72BC9">
              <w:rPr>
                <w:noProof/>
                <w:webHidden/>
              </w:rPr>
              <w:instrText xml:space="preserve"> PAGEREF _Toc61343438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1D93A996" w14:textId="4A07BB09"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39" w:history="1">
            <w:r w:rsidR="00A72BC9" w:rsidRPr="00DC15E8">
              <w:rPr>
                <w:rStyle w:val="Lienhypertexte"/>
                <w:noProof/>
              </w:rPr>
              <w:t>6.</w:t>
            </w:r>
            <w:r w:rsidR="00A72BC9">
              <w:rPr>
                <w:rFonts w:asciiTheme="minorHAnsi" w:eastAsiaTheme="minorEastAsia" w:hAnsiTheme="minorHAnsi"/>
                <w:noProof/>
                <w:sz w:val="22"/>
                <w:lang w:eastAsia="fr-CH"/>
              </w:rPr>
              <w:tab/>
            </w:r>
            <w:r w:rsidR="00A72BC9" w:rsidRPr="00DC15E8">
              <w:rPr>
                <w:rStyle w:val="Lienhypertexte"/>
                <w:noProof/>
              </w:rPr>
              <w:t>Connaissances acquises</w:t>
            </w:r>
            <w:r w:rsidR="00A72BC9">
              <w:rPr>
                <w:noProof/>
                <w:webHidden/>
              </w:rPr>
              <w:tab/>
            </w:r>
            <w:r w:rsidR="00A72BC9">
              <w:rPr>
                <w:noProof/>
                <w:webHidden/>
              </w:rPr>
              <w:fldChar w:fldCharType="begin"/>
            </w:r>
            <w:r w:rsidR="00A72BC9">
              <w:rPr>
                <w:noProof/>
                <w:webHidden/>
              </w:rPr>
              <w:instrText xml:space="preserve"> PAGEREF _Toc61343439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44DD8F4C" w14:textId="0E5E6F0E"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40" w:history="1">
            <w:r w:rsidR="00A72BC9" w:rsidRPr="00DC15E8">
              <w:rPr>
                <w:rStyle w:val="Lienhypertexte"/>
                <w:noProof/>
              </w:rPr>
              <w:t>7.</w:t>
            </w:r>
            <w:r w:rsidR="00A72BC9">
              <w:rPr>
                <w:rFonts w:asciiTheme="minorHAnsi" w:eastAsiaTheme="minorEastAsia" w:hAnsiTheme="minorHAnsi"/>
                <w:noProof/>
                <w:sz w:val="22"/>
                <w:lang w:eastAsia="fr-CH"/>
              </w:rPr>
              <w:tab/>
            </w:r>
            <w:r w:rsidR="00A72BC9" w:rsidRPr="00DC15E8">
              <w:rPr>
                <w:rStyle w:val="Lienhypertexte"/>
                <w:noProof/>
              </w:rPr>
              <w:t>Conclusion</w:t>
            </w:r>
            <w:r w:rsidR="00A72BC9">
              <w:rPr>
                <w:noProof/>
                <w:webHidden/>
              </w:rPr>
              <w:tab/>
            </w:r>
            <w:r w:rsidR="00A72BC9">
              <w:rPr>
                <w:noProof/>
                <w:webHidden/>
              </w:rPr>
              <w:fldChar w:fldCharType="begin"/>
            </w:r>
            <w:r w:rsidR="00A72BC9">
              <w:rPr>
                <w:noProof/>
                <w:webHidden/>
              </w:rPr>
              <w:instrText xml:space="preserve"> PAGEREF _Toc61343440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02CF2C1B" w14:textId="0F0C5A1A"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41" w:history="1">
            <w:r w:rsidR="00A72BC9" w:rsidRPr="00DC15E8">
              <w:rPr>
                <w:rStyle w:val="Lienhypertexte"/>
                <w:noProof/>
              </w:rPr>
              <w:t>8.</w:t>
            </w:r>
            <w:r w:rsidR="00A72BC9">
              <w:rPr>
                <w:rFonts w:asciiTheme="minorHAnsi" w:eastAsiaTheme="minorEastAsia" w:hAnsiTheme="minorHAnsi"/>
                <w:noProof/>
                <w:sz w:val="22"/>
                <w:lang w:eastAsia="fr-CH"/>
              </w:rPr>
              <w:tab/>
            </w:r>
            <w:r w:rsidR="00A72BC9" w:rsidRPr="00DC15E8">
              <w:rPr>
                <w:rStyle w:val="Lienhypertexte"/>
                <w:noProof/>
              </w:rPr>
              <w:t>Sources</w:t>
            </w:r>
            <w:r w:rsidR="00A72BC9">
              <w:rPr>
                <w:noProof/>
                <w:webHidden/>
              </w:rPr>
              <w:tab/>
            </w:r>
            <w:r w:rsidR="00A72BC9">
              <w:rPr>
                <w:noProof/>
                <w:webHidden/>
              </w:rPr>
              <w:fldChar w:fldCharType="begin"/>
            </w:r>
            <w:r w:rsidR="00A72BC9">
              <w:rPr>
                <w:noProof/>
                <w:webHidden/>
              </w:rPr>
              <w:instrText xml:space="preserve"> PAGEREF _Toc61343441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60DBC4F3" w14:textId="31B11034" w:rsidR="00A72BC9" w:rsidRDefault="00407A4D">
          <w:pPr>
            <w:pStyle w:val="TM1"/>
            <w:tabs>
              <w:tab w:val="left" w:pos="480"/>
              <w:tab w:val="right" w:leader="dot" w:pos="9062"/>
            </w:tabs>
            <w:rPr>
              <w:rFonts w:asciiTheme="minorHAnsi" w:eastAsiaTheme="minorEastAsia" w:hAnsiTheme="minorHAnsi"/>
              <w:noProof/>
              <w:sz w:val="22"/>
              <w:lang w:eastAsia="fr-CH"/>
            </w:rPr>
          </w:pPr>
          <w:hyperlink w:anchor="_Toc61343442" w:history="1">
            <w:r w:rsidR="00A72BC9" w:rsidRPr="00DC15E8">
              <w:rPr>
                <w:rStyle w:val="Lienhypertexte"/>
                <w:noProof/>
              </w:rPr>
              <w:t>9.</w:t>
            </w:r>
            <w:r w:rsidR="00A72BC9">
              <w:rPr>
                <w:rFonts w:asciiTheme="minorHAnsi" w:eastAsiaTheme="minorEastAsia" w:hAnsiTheme="minorHAnsi"/>
                <w:noProof/>
                <w:sz w:val="22"/>
                <w:lang w:eastAsia="fr-CH"/>
              </w:rPr>
              <w:tab/>
            </w:r>
            <w:r w:rsidR="00A72BC9" w:rsidRPr="00DC15E8">
              <w:rPr>
                <w:rStyle w:val="Lienhypertexte"/>
                <w:noProof/>
              </w:rPr>
              <w:t>Index</w:t>
            </w:r>
            <w:r w:rsidR="00A72BC9">
              <w:rPr>
                <w:noProof/>
                <w:webHidden/>
              </w:rPr>
              <w:tab/>
            </w:r>
            <w:r w:rsidR="00A72BC9">
              <w:rPr>
                <w:noProof/>
                <w:webHidden/>
              </w:rPr>
              <w:fldChar w:fldCharType="begin"/>
            </w:r>
            <w:r w:rsidR="00A72BC9">
              <w:rPr>
                <w:noProof/>
                <w:webHidden/>
              </w:rPr>
              <w:instrText xml:space="preserve"> PAGEREF _Toc61343442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36C01BDF" w14:textId="6A1F808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61343414"/>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61343415"/>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429B771D" w14:textId="4727DAFB" w:rsidR="001059BB" w:rsidRDefault="001059BB" w:rsidP="001059BB">
      <w:pPr>
        <w:pStyle w:val="Titre2"/>
      </w:pPr>
      <w:bookmarkStart w:id="2" w:name="_Toc61343416"/>
      <w:r>
        <w:t>Histoire du jeu</w:t>
      </w:r>
      <w:bookmarkEnd w:id="2"/>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354238F5" w:rsidR="001059BB" w:rsidRDefault="001059BB" w:rsidP="001059BB">
      <w:pPr>
        <w:pStyle w:val="Lgende"/>
        <w:jc w:val="center"/>
      </w:pPr>
      <w:r>
        <w:t xml:space="preserve">Figure </w:t>
      </w:r>
      <w:fldSimple w:instr=" SEQ Figure \* ARABIC ">
        <w:r w:rsidR="00F05D65">
          <w:rPr>
            <w:noProof/>
          </w:rPr>
          <w:t>1</w:t>
        </w:r>
      </w:fldSimple>
      <w:r>
        <w:t xml:space="preserve"> Jeu original - FlappyBird</w:t>
      </w:r>
    </w:p>
    <w:p w14:paraId="20A80B67" w14:textId="77777777" w:rsidR="001059BB" w:rsidRDefault="001059BB" w:rsidP="001059BB">
      <w:pPr>
        <w:pStyle w:val="Titre2"/>
      </w:pPr>
      <w:bookmarkStart w:id="3" w:name="_Toc61343417"/>
      <w:r>
        <w:t>Choix du jeu</w:t>
      </w:r>
      <w:bookmarkEnd w:id="3"/>
    </w:p>
    <w:p w14:paraId="00C0C020" w14:textId="696455E3"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w:t>
      </w:r>
      <w:r w:rsidR="00A559A3">
        <w:t>s</w:t>
      </w:r>
      <w:r w:rsidR="00AA5313">
        <w:t xml:space="preserve"> tuyaux doivent être imprévisibles</w:t>
      </w:r>
      <w:r>
        <w:t>.</w:t>
      </w:r>
    </w:p>
    <w:p w14:paraId="7A134D7B" w14:textId="0FF619E6" w:rsidR="00CE6AC0" w:rsidRDefault="00CE6AC0" w:rsidP="00CE6AC0">
      <w:pPr>
        <w:pStyle w:val="Titre1"/>
      </w:pPr>
      <w:bookmarkStart w:id="4" w:name="_Toc61343418"/>
      <w:r>
        <w:t>Déroulement du projet</w:t>
      </w:r>
      <w:bookmarkEnd w:id="4"/>
    </w:p>
    <w:p w14:paraId="54BF320E" w14:textId="4D70C3C5" w:rsidR="001F4924" w:rsidRDefault="001F4924" w:rsidP="001F4924">
      <w:pPr>
        <w:pStyle w:val="Titre2"/>
      </w:pPr>
      <w:bookmarkStart w:id="5" w:name="_Toc61343419"/>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72640420" r:id="rId15"/>
        </w:object>
      </w:r>
    </w:p>
    <w:p w14:paraId="2ED5A789" w14:textId="43B7BD22" w:rsidR="00CC44AA" w:rsidRDefault="001F4924" w:rsidP="001F4924">
      <w:pPr>
        <w:pStyle w:val="Titre2"/>
      </w:pPr>
      <w:bookmarkStart w:id="6" w:name="_Toc61343420"/>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61343421"/>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1169BB66" w14:textId="5DB579D2" w:rsidR="00D05620" w:rsidRDefault="00AA5313" w:rsidP="00A72BC9">
      <w:pPr>
        <w:pStyle w:val="Paragraphedeliste"/>
        <w:numPr>
          <w:ilvl w:val="0"/>
          <w:numId w:val="5"/>
        </w:numPr>
      </w:pPr>
      <w:r>
        <w:t>PipeCouple</w:t>
      </w:r>
      <w:r>
        <w:tab/>
        <w:t>représente</w:t>
      </w:r>
      <w:r w:rsidR="00D05620">
        <w:t xml:space="preserve"> un couple de </w:t>
      </w:r>
      <w:r>
        <w:t xml:space="preserve">2 </w:t>
      </w:r>
      <w:r w:rsidR="00D05620">
        <w:t>tuyaux</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61343422"/>
      <w:r>
        <w:t>Création des sprites</w:t>
      </w:r>
      <w:bookmarkEnd w:id="8"/>
    </w:p>
    <w:p w14:paraId="48F6F4BF" w14:textId="7540A4EE" w:rsidR="003B78DD" w:rsidRPr="003B78DD" w:rsidRDefault="003B78DD" w:rsidP="003B78DD">
      <w:pPr>
        <w:pStyle w:val="Titre3"/>
      </w:pPr>
      <w:bookmarkStart w:id="9" w:name="_Toc61343423"/>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1CAA5E7A" w:rsidR="0082319E" w:rsidRDefault="0082319E" w:rsidP="003B78DD">
                            <w:pPr>
                              <w:pStyle w:val="Lgende"/>
                            </w:pPr>
                            <w:r>
                              <w:t xml:space="preserve">Figure </w:t>
                            </w:r>
                            <w:fldSimple w:instr=" SEQ Figure \* ARABIC ">
                              <w:r w:rsidR="00F05D65">
                                <w:rPr>
                                  <w:noProof/>
                                </w:rPr>
                                <w:t>2</w:t>
                              </w:r>
                            </w:fldSimple>
                            <w:r>
                              <w:t xml:space="preserve"> Source : </w:t>
                            </w:r>
                            <w:hyperlink r:id="rId16"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1CAA5E7A" w:rsidR="0082319E" w:rsidRDefault="0082319E" w:rsidP="003B78DD">
                      <w:pPr>
                        <w:pStyle w:val="Lgende"/>
                      </w:pPr>
                      <w:r>
                        <w:t xml:space="preserve">Figure </w:t>
                      </w:r>
                      <w:fldSimple w:instr=" SEQ Figure \* ARABIC ">
                        <w:r w:rsidR="00F05D65">
                          <w:rPr>
                            <w:noProof/>
                          </w:rPr>
                          <w:t>2</w:t>
                        </w:r>
                      </w:fldSimple>
                      <w:r>
                        <w:t xml:space="preserve"> Source : </w:t>
                      </w:r>
                      <w:hyperlink r:id="rId17"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82319E" w:rsidRDefault="0082319E">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82319E" w:rsidRDefault="0082319E">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61343424"/>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82319E" w:rsidRDefault="0082319E">
                              <w:r>
                                <w:t>J’ai dupliqué le tuyau ainsi que sa base pour le rallongé.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82319E" w:rsidRDefault="0082319E">
                        <w:r>
                          <w:t>J’ai dupliqué le tuyau ainsi que sa base pour le rallongé.</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3F17FBD" w:rsidR="0082319E" w:rsidRDefault="0082319E" w:rsidP="003B78DD">
                            <w:pPr>
                              <w:pStyle w:val="Lgende"/>
                            </w:pPr>
                            <w:r>
                              <w:t xml:space="preserve">Figure </w:t>
                            </w:r>
                            <w:fldSimple w:instr=" SEQ Figure \* ARABIC ">
                              <w:r w:rsidR="00F05D65">
                                <w:rPr>
                                  <w:noProof/>
                                </w:rPr>
                                <w:t>3</w:t>
                              </w:r>
                            </w:fldSimple>
                            <w:r>
                              <w:t xml:space="preserve"> Source : </w:t>
                            </w:r>
                            <w:hyperlink r:id="rId24"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3F17FBD" w:rsidR="0082319E" w:rsidRDefault="0082319E" w:rsidP="003B78DD">
                      <w:pPr>
                        <w:pStyle w:val="Lgende"/>
                      </w:pPr>
                      <w:r>
                        <w:t xml:space="preserve">Figure </w:t>
                      </w:r>
                      <w:fldSimple w:instr=" SEQ Figure \* ARABIC ">
                        <w:r w:rsidR="00F05D65">
                          <w:rPr>
                            <w:noProof/>
                          </w:rPr>
                          <w:t>3</w:t>
                        </w:r>
                      </w:fldSimple>
                      <w:r>
                        <w:t xml:space="preserve"> Source : </w:t>
                      </w:r>
                      <w:hyperlink r:id="rId25"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v:textbox>
                <w10:wrap type="topAndBottom"/>
              </v:shape>
            </w:pict>
          </mc:Fallback>
        </mc:AlternateContent>
      </w:r>
    </w:p>
    <w:p w14:paraId="21C0CEA9" w14:textId="4426E37F" w:rsidR="003B78DD" w:rsidRDefault="003B78DD" w:rsidP="003B78DD">
      <w:pPr>
        <w:pStyle w:val="Titre3"/>
      </w:pPr>
      <w:bookmarkStart w:id="11" w:name="_Toc61343425"/>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4A020DE9" w:rsidR="0082319E" w:rsidRDefault="0082319E" w:rsidP="00B3402B">
                            <w:pPr>
                              <w:pStyle w:val="Lgende"/>
                            </w:pPr>
                            <w:r>
                              <w:t xml:space="preserve">Figure </w:t>
                            </w:r>
                            <w:fldSimple w:instr=" SEQ Figure \* ARABIC ">
                              <w:r w:rsidR="00F05D65">
                                <w:rPr>
                                  <w:noProof/>
                                </w:rPr>
                                <w:t>4</w:t>
                              </w:r>
                            </w:fldSimple>
                            <w:r>
                              <w:t xml:space="preserve">: </w:t>
                            </w:r>
                            <w:hyperlink r:id="rId28" w:history="1">
                              <w:r w:rsidRPr="00CF114D">
                                <w:rPr>
                                  <w:rStyle w:val="Lienhypertexte"/>
                                </w:rPr>
                                <w:t>https://www.pinterest.com/pin/687010118127637991/</w:t>
                              </w:r>
                            </w:hyperlink>
                          </w:p>
                          <w:p w14:paraId="44478E41" w14:textId="77777777" w:rsidR="0082319E" w:rsidRPr="00B3402B" w:rsidRDefault="0082319E"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4A020DE9" w:rsidR="0082319E" w:rsidRDefault="0082319E" w:rsidP="00B3402B">
                      <w:pPr>
                        <w:pStyle w:val="Lgende"/>
                      </w:pPr>
                      <w:r>
                        <w:t xml:space="preserve">Figure </w:t>
                      </w:r>
                      <w:fldSimple w:instr=" SEQ Figure \* ARABIC ">
                        <w:r w:rsidR="00F05D65">
                          <w:rPr>
                            <w:noProof/>
                          </w:rPr>
                          <w:t>4</w:t>
                        </w:r>
                      </w:fldSimple>
                      <w:r>
                        <w:t xml:space="preserve">: </w:t>
                      </w:r>
                      <w:hyperlink r:id="rId29" w:history="1">
                        <w:r w:rsidRPr="00CF114D">
                          <w:rPr>
                            <w:rStyle w:val="Lienhypertexte"/>
                          </w:rPr>
                          <w:t>https://www.pinterest.com/pin/687010118127637991/</w:t>
                        </w:r>
                      </w:hyperlink>
                    </w:p>
                    <w:p w14:paraId="44478E41" w14:textId="77777777" w:rsidR="0082319E" w:rsidRPr="00B3402B" w:rsidRDefault="0082319E"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61343426"/>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61343427"/>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61343428"/>
      <w:r>
        <w:t>Problèmes rencontrés</w:t>
      </w:r>
      <w:bookmarkEnd w:id="14"/>
    </w:p>
    <w:p w14:paraId="2B89CC39" w14:textId="739822AF" w:rsidR="005942EC" w:rsidRDefault="005942EC" w:rsidP="00943542">
      <w:pPr>
        <w:pStyle w:val="Titre2"/>
      </w:pPr>
      <w:bookmarkStart w:id="15" w:name="_Toc61343429"/>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61343430"/>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3A9CE05F" w14:textId="254884DA" w:rsidR="00B3402B" w:rsidRDefault="00943542" w:rsidP="006527A7">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6A1D5C2F" w14:textId="2A957797" w:rsidR="006527A7" w:rsidRDefault="006527A7" w:rsidP="006527A7"/>
    <w:p w14:paraId="431996D3" w14:textId="541DE171" w:rsidR="006527A7" w:rsidRDefault="006527A7" w:rsidP="006527A7">
      <w:pPr>
        <w:pStyle w:val="Titre2"/>
      </w:pPr>
      <w:r>
        <w:t>Création d’un exécutable</w:t>
      </w:r>
    </w:p>
    <w:p w14:paraId="689597D6" w14:textId="77777777" w:rsidR="006527A7" w:rsidRDefault="006527A7" w:rsidP="006527A7">
      <w:r>
        <w:t>Je n’arrivais pas à créer un exécutable fonctionnel pour mon jeu.</w:t>
      </w:r>
    </w:p>
    <w:p w14:paraId="195E927B" w14:textId="641DF56A" w:rsidR="006527A7" w:rsidRPr="006527A7" w:rsidRDefault="006527A7" w:rsidP="006527A7">
      <w:pPr>
        <w:pStyle w:val="Code"/>
        <w:shd w:val="pct55" w:color="C5E0B3" w:themeColor="accent6" w:themeTint="66" w:fill="auto"/>
      </w:pPr>
      <w:r>
        <w:t>Ce n’est que lorsque j’ai lancé l’exécutable via une commande prompt que l’erreur me fu communiquée : certain fichiers source comme les son ne sont pas intégré</w:t>
      </w:r>
      <w:r w:rsidR="00796DE9">
        <w:t>s</w:t>
      </w:r>
      <w:r>
        <w:t xml:space="preserve"> au dossier, il a fallu donc les ajouter manuellement.</w:t>
      </w:r>
    </w:p>
    <w:p w14:paraId="07C45327" w14:textId="66E00140" w:rsidR="00943542" w:rsidRDefault="00943542" w:rsidP="00943542">
      <w:pPr>
        <w:pStyle w:val="Titre1"/>
      </w:pPr>
      <w:bookmarkStart w:id="17" w:name="_Toc61343431"/>
      <w:r>
        <w:t>Stade actuel du projet</w:t>
      </w:r>
      <w:bookmarkEnd w:id="17"/>
    </w:p>
    <w:p w14:paraId="7C1D8FFF" w14:textId="01AC3655" w:rsidR="006527A7" w:rsidRDefault="00943542" w:rsidP="006527A7">
      <w:pPr>
        <w:pStyle w:val="Titre2"/>
      </w:pPr>
      <w:bookmarkStart w:id="18" w:name="_Toc61343432"/>
      <w:r>
        <w:t>Problèmes connus</w:t>
      </w:r>
      <w:bookmarkStart w:id="19" w:name="_Toc61343434"/>
      <w:bookmarkEnd w:id="18"/>
    </w:p>
    <w:p w14:paraId="46AD1E04" w14:textId="204430B6" w:rsidR="006527A7" w:rsidRPr="006527A7" w:rsidRDefault="006527A7" w:rsidP="006527A7">
      <w:r>
        <w:t>Aucun problèmes n’est ouvert.</w:t>
      </w:r>
    </w:p>
    <w:p w14:paraId="188E69C9" w14:textId="441F3413" w:rsidR="0082319E" w:rsidRDefault="00213931" w:rsidP="006527A7">
      <w:pPr>
        <w:pStyle w:val="Titre2"/>
      </w:pPr>
      <w:r>
        <w:t>Fonctionnalités supplémentaires</w:t>
      </w:r>
      <w:bookmarkEnd w:id="19"/>
    </w:p>
    <w:p w14:paraId="403AA408" w14:textId="4153375D" w:rsidR="00095D4F" w:rsidRDefault="00095D4F" w:rsidP="00095D4F">
      <w:pPr>
        <w:pStyle w:val="Titre3"/>
      </w:pPr>
      <w:bookmarkStart w:id="20" w:name="_Toc61343435"/>
      <w:r>
        <w:t>Animation plus détaillée</w:t>
      </w:r>
      <w:bookmarkEnd w:id="20"/>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241D283A"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r w:rsidR="0082319E">
        <w:t>.</w:t>
      </w:r>
    </w:p>
    <w:p w14:paraId="645CA90D" w14:textId="29B8D6B5" w:rsidR="0048483B" w:rsidRDefault="0048483B" w:rsidP="0048483B">
      <w:pPr>
        <w:pStyle w:val="Code"/>
        <w:shd w:val="pct55" w:color="C5E0B3" w:themeColor="accent6" w:themeTint="66" w:fill="auto"/>
      </w:pPr>
      <w:r>
        <w:t xml:space="preserve">Au lieu d’avoir mis une animation de sprite, on penche l’oiseau vers </w:t>
      </w:r>
      <w:bookmarkStart w:id="21" w:name="_Hlk57879963"/>
      <w:r>
        <w:t>l’arrière</w:t>
      </w:r>
      <w:bookmarkEnd w:id="21"/>
      <w:r>
        <w:t xml:space="preserve"> quand il bas des ailes, et on le fait piquer du bec quand il tombe, en plus de ça, l’animation de base se voit et rend mieux.</w:t>
      </w:r>
    </w:p>
    <w:p w14:paraId="3311ADB4" w14:textId="77777777" w:rsidR="0082319E" w:rsidRDefault="0082319E" w:rsidP="0082319E"/>
    <w:p w14:paraId="6DB45742" w14:textId="31191422" w:rsidR="0082319E" w:rsidRDefault="0082319E" w:rsidP="0082319E">
      <w:pPr>
        <w:pStyle w:val="Titre3"/>
      </w:pPr>
      <w:bookmarkStart w:id="22" w:name="_Toc61343436"/>
      <w:r>
        <w:t>Mode difficile</w:t>
      </w:r>
      <w:bookmarkEnd w:id="22"/>
    </w:p>
    <w:p w14:paraId="79DBECD0" w14:textId="0F4D18ED" w:rsidR="0082319E" w:rsidRDefault="0082319E" w:rsidP="0082319E">
      <w:r>
        <w:t>Un mode difficile où les tuyaux bougeraient en vertical.</w:t>
      </w:r>
    </w:p>
    <w:p w14:paraId="0160F8C2" w14:textId="6FD8C24E" w:rsidR="0082319E" w:rsidRDefault="0082319E" w:rsidP="0082319E">
      <w:pPr>
        <w:pStyle w:val="Code"/>
        <w:shd w:val="pct55" w:color="C5E0B3" w:themeColor="accent6" w:themeTint="66" w:fill="auto"/>
      </w:pPr>
      <w:r>
        <w:t>Le mode difficile est activable directement depuis le menu en appuyant du G, le tuyaux bougeront alors en vertical tout le long de la partie. En appuyant sur G à nouveau, le mode normal revient.</w:t>
      </w:r>
    </w:p>
    <w:p w14:paraId="69A325BE" w14:textId="77777777" w:rsidR="0082319E" w:rsidRPr="0082319E" w:rsidRDefault="0082319E" w:rsidP="0082319E"/>
    <w:p w14:paraId="19E1CA18" w14:textId="55C878DB" w:rsidR="0082319E" w:rsidRDefault="0082319E" w:rsidP="0082319E">
      <w:pPr>
        <w:pStyle w:val="Titre3"/>
      </w:pPr>
      <w:bookmarkStart w:id="23" w:name="_Toc61343437"/>
      <w:r>
        <w:t>Tableau de score</w:t>
      </w:r>
      <w:bookmarkEnd w:id="23"/>
    </w:p>
    <w:p w14:paraId="06D15D40" w14:textId="3F045AC1" w:rsidR="0082319E" w:rsidRDefault="0082319E" w:rsidP="0082319E">
      <w:r>
        <w:t>Un tableau de score permettant de garder en mémoire un certain nombre de scores.</w:t>
      </w:r>
    </w:p>
    <w:p w14:paraId="251A69CB" w14:textId="35858EC5" w:rsidR="0082319E" w:rsidRDefault="0082319E" w:rsidP="0082319E">
      <w:pPr>
        <w:pStyle w:val="Code"/>
        <w:shd w:val="pct55" w:color="C5E0B3" w:themeColor="accent6" w:themeTint="66" w:fill="auto"/>
      </w:pPr>
      <w:r>
        <w:t>Un tableau des score est maintenant présent pour les deux mode, il suffit de maintenir TAB sur le menu et le tableau des score correspondant à la difficulté s’affichera.</w:t>
      </w:r>
    </w:p>
    <w:p w14:paraId="5FC2E78B" w14:textId="77777777" w:rsidR="0082319E" w:rsidRPr="0082319E" w:rsidRDefault="0082319E" w:rsidP="0082319E"/>
    <w:p w14:paraId="0C31D3CD" w14:textId="43A834B6" w:rsidR="0082319E" w:rsidRDefault="0082319E" w:rsidP="0082319E">
      <w:pPr>
        <w:pStyle w:val="Titre3"/>
      </w:pPr>
      <w:bookmarkStart w:id="24" w:name="_Toc61343438"/>
      <w:r>
        <w:t>Timer avant de recommencer une partie</w:t>
      </w:r>
      <w:bookmarkEnd w:id="24"/>
    </w:p>
    <w:p w14:paraId="26FB0442" w14:textId="3CB88897" w:rsidR="0082319E" w:rsidRDefault="0082319E" w:rsidP="0082319E">
      <w:r>
        <w:t>Pour éviter de relancer une partie sans faire exprès, ajouter un délais avant de relancer la partie.</w:t>
      </w:r>
    </w:p>
    <w:p w14:paraId="67DA81A9" w14:textId="515DA3A9" w:rsidR="0082319E" w:rsidRDefault="0082319E" w:rsidP="00A72BC9">
      <w:pPr>
        <w:pStyle w:val="Code"/>
        <w:shd w:val="pct55" w:color="C5E0B3" w:themeColor="accent6" w:themeTint="66" w:fill="auto"/>
      </w:pPr>
      <w:r>
        <w:t>Une timer se lance en fin de partie et affiche à la place de la touche à appuyer pour rejouer un compte à rebours.</w:t>
      </w:r>
    </w:p>
    <w:p w14:paraId="105C7C4A" w14:textId="77777777" w:rsidR="00796DE9" w:rsidRPr="00A72BC9" w:rsidRDefault="00796DE9" w:rsidP="00796DE9"/>
    <w:p w14:paraId="3942F28B" w14:textId="77777777" w:rsidR="00796DE9" w:rsidRDefault="00796DE9" w:rsidP="00796DE9">
      <w:pPr>
        <w:pStyle w:val="Titre3"/>
      </w:pPr>
      <w:bookmarkStart w:id="25" w:name="_Toc61343439"/>
      <w:r>
        <w:t>3</w:t>
      </w:r>
      <w:r w:rsidRPr="00796DE9">
        <w:rPr>
          <w:vertAlign w:val="superscript"/>
        </w:rPr>
        <w:t>ème</w:t>
      </w:r>
      <w:r>
        <w:t xml:space="preserve"> mode</w:t>
      </w:r>
    </w:p>
    <w:p w14:paraId="17460883" w14:textId="739AF799" w:rsidR="00037388" w:rsidRPr="00796DE9" w:rsidRDefault="00796DE9" w:rsidP="00796DE9">
      <w:pPr>
        <w:pStyle w:val="Code"/>
        <w:shd w:val="pct55" w:color="C5E0B3" w:themeColor="accent6" w:themeTint="66" w:fill="auto"/>
      </w:pPr>
      <w:r>
        <w:t>Un troisième mode à été ajouté, cette fois il faudra tirer sur une horde d’ennemi et vaincre un boss.</w:t>
      </w:r>
      <w:r w:rsidR="00037388" w:rsidRPr="00796DE9">
        <w:br w:type="page"/>
      </w:r>
    </w:p>
    <w:p w14:paraId="614E2302" w14:textId="27057429" w:rsidR="00213931" w:rsidRDefault="00213931" w:rsidP="00213931">
      <w:pPr>
        <w:pStyle w:val="Titre1"/>
      </w:pPr>
      <w:r>
        <w:t>Connaissances acquises</w:t>
      </w:r>
      <w:bookmarkEnd w:id="25"/>
    </w:p>
    <w:p w14:paraId="2B99308F" w14:textId="615A5146" w:rsidR="002B5711" w:rsidRDefault="002B5711" w:rsidP="002B5711">
      <w:r>
        <w:t>Tout au long du projet j’ai appris différentes choses telles que :</w:t>
      </w:r>
    </w:p>
    <w:p w14:paraId="60ECE336" w14:textId="3495528A" w:rsidR="002B5711" w:rsidRDefault="002B5711" w:rsidP="002B5711">
      <w:pPr>
        <w:pStyle w:val="Paragraphedeliste"/>
        <w:numPr>
          <w:ilvl w:val="0"/>
          <w:numId w:val="6"/>
        </w:numPr>
      </w:pPr>
      <w:r>
        <w:t>Si tu as une idée de classe, quelqu’un la surement déjà faite et mise à disposition.</w:t>
      </w:r>
    </w:p>
    <w:p w14:paraId="5F8C50FF" w14:textId="6F2276F8" w:rsidR="00796DE9" w:rsidRDefault="00796DE9" w:rsidP="002B5711">
      <w:pPr>
        <w:pStyle w:val="Paragraphedeliste"/>
        <w:numPr>
          <w:ilvl w:val="0"/>
          <w:numId w:val="6"/>
        </w:numPr>
      </w:pPr>
      <w:r>
        <w:t>Méthodologie de recherche en ligne</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7FE339F0" w14:textId="3392EC10" w:rsidR="002B5711" w:rsidRPr="002B5711" w:rsidRDefault="00D93FD7" w:rsidP="002B5711">
      <w:pPr>
        <w:pStyle w:val="Paragraphedeliste"/>
        <w:numPr>
          <w:ilvl w:val="0"/>
          <w:numId w:val="6"/>
        </w:numPr>
      </w:pPr>
      <w:r>
        <w:t>Mettre enfin en pratique les connaissances acquises en module</w:t>
      </w:r>
    </w:p>
    <w:p w14:paraId="034A4E12" w14:textId="705C9847" w:rsidR="002B5711" w:rsidRDefault="00213931" w:rsidP="0082319E">
      <w:pPr>
        <w:pStyle w:val="Titre1"/>
      </w:pPr>
      <w:bookmarkStart w:id="26" w:name="_Toc61343440"/>
      <w:r>
        <w:t>Conclusion</w:t>
      </w:r>
      <w:bookmarkEnd w:id="26"/>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7" w:name="_Toc61343441"/>
      <w:r w:rsidRPr="004E7AAA">
        <w:t>Sources</w:t>
      </w:r>
      <w:bookmarkEnd w:id="27"/>
    </w:p>
    <w:p w14:paraId="6C05DE7D" w14:textId="7AD7EC97" w:rsidR="00095D4F" w:rsidRDefault="002B5711" w:rsidP="003204A1">
      <w:pPr>
        <w:rPr>
          <w:rStyle w:val="Lienhypertexte"/>
        </w:rPr>
      </w:pPr>
      <w:r>
        <w:t xml:space="preserve">GitHub du projet : </w:t>
      </w:r>
      <w:hyperlink r:id="rId31" w:history="1">
        <w:r w:rsidRPr="00C239CD">
          <w:rPr>
            <w:rStyle w:val="Lienhypertexte"/>
          </w:rPr>
          <w:t>https://github.com/divtec-cejef/2020-JCO-FLAPPY-BIRD</w:t>
        </w:r>
      </w:hyperlink>
    </w:p>
    <w:p w14:paraId="71792088" w14:textId="2A4E42F1" w:rsidR="0082319E" w:rsidRDefault="0082319E" w:rsidP="003204A1">
      <w:r w:rsidRPr="0082319E">
        <w:rPr>
          <w:rStyle w:val="Lienhypertexte"/>
          <w:color w:val="auto"/>
          <w:u w:val="none"/>
        </w:rPr>
        <w:t xml:space="preserve">Documentation Technique : </w:t>
      </w:r>
      <w:hyperlink r:id="rId32" w:history="1">
        <w:r w:rsidRPr="003D4179">
          <w:rPr>
            <w:rStyle w:val="Lienhypertexte"/>
          </w:rPr>
          <w:t>https://github.com/divtec-cejef/2020-JCO-FLAPPY-BIRD/blob/main/docs/FlappyBird_DocumentationTechnique.pdf</w:t>
        </w:r>
      </w:hyperlink>
    </w:p>
    <w:p w14:paraId="2DA233B1" w14:textId="77777777" w:rsidR="002B5711" w:rsidRDefault="002B5711" w:rsidP="003204A1"/>
    <w:p w14:paraId="07D0B770" w14:textId="47902B28" w:rsidR="00095D4F" w:rsidRPr="003204A1" w:rsidRDefault="00095D4F" w:rsidP="003204A1">
      <w:pPr>
        <w:pStyle w:val="Titre1"/>
      </w:pPr>
      <w:bookmarkStart w:id="28" w:name="_Toc61343442"/>
      <w:r>
        <w:t>Index</w:t>
      </w:r>
      <w:bookmarkEnd w:id="28"/>
    </w:p>
    <w:sectPr w:rsidR="00095D4F" w:rsidRPr="003204A1" w:rsidSect="00033107">
      <w:headerReference w:type="default" r:id="rId33"/>
      <w:footerReference w:type="default" r:id="rId34"/>
      <w:headerReference w:type="first" r:id="rId35"/>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DC19E" w14:textId="77777777" w:rsidR="00407A4D" w:rsidRDefault="00407A4D" w:rsidP="00F61680">
      <w:pPr>
        <w:spacing w:after="0" w:line="240" w:lineRule="auto"/>
      </w:pPr>
      <w:r>
        <w:separator/>
      </w:r>
    </w:p>
  </w:endnote>
  <w:endnote w:type="continuationSeparator" w:id="0">
    <w:p w14:paraId="27DC1BF0" w14:textId="77777777" w:rsidR="00407A4D" w:rsidRDefault="00407A4D" w:rsidP="00F61680">
      <w:pPr>
        <w:spacing w:after="0" w:line="240" w:lineRule="auto"/>
      </w:pPr>
      <w:r>
        <w:continuationSeparator/>
      </w:r>
    </w:p>
  </w:endnote>
  <w:endnote w:id="1">
    <w:p w14:paraId="70A5932C" w14:textId="62D2C03E" w:rsidR="0082319E" w:rsidRDefault="0082319E">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82319E" w:rsidRDefault="0082319E">
      <w:pPr>
        <w:pStyle w:val="Notedefin"/>
      </w:pPr>
      <w:r>
        <w:rPr>
          <w:rStyle w:val="Appeldenotedefin"/>
        </w:rPr>
        <w:endnoteRef/>
      </w:r>
      <w:r>
        <w:t xml:space="preserve"> Unité arbitraire de mesure de temps d’un processeur</w:t>
      </w:r>
    </w:p>
  </w:endnote>
  <w:endnote w:id="3">
    <w:p w14:paraId="6EBA0FC3" w14:textId="035E47D6" w:rsidR="0082319E" w:rsidRDefault="0082319E">
      <w:pPr>
        <w:pStyle w:val="Notedefin"/>
      </w:pPr>
      <w:r>
        <w:rPr>
          <w:rStyle w:val="Appeldenotedefin"/>
        </w:rPr>
        <w:endnoteRef/>
      </w:r>
      <w:r>
        <w:t xml:space="preserve"> « Image », à chaque fois que l’écran se rafraîchit, on passe à la frame suivante</w:t>
      </w:r>
    </w:p>
  </w:endnote>
  <w:endnote w:id="4">
    <w:p w14:paraId="1BD60D8A" w14:textId="2990A592" w:rsidR="0082319E" w:rsidRDefault="0082319E">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82319E" w:rsidRDefault="0082319E"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82319E" w:rsidRDefault="0082319E">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15A06A64" w:rsidR="0082319E" w:rsidRDefault="0082319E" w:rsidP="00A94859">
    <w:pPr>
      <w:pStyle w:val="Pieddepage"/>
      <w:tabs>
        <w:tab w:val="left" w:pos="2196"/>
      </w:tabs>
    </w:pPr>
    <w:r>
      <w:fldChar w:fldCharType="begin"/>
    </w:r>
    <w:r>
      <w:instrText xml:space="preserve"> DATE  \@ "d MMMM yyyy"  \* MERGEFORMAT </w:instrText>
    </w:r>
    <w:r>
      <w:fldChar w:fldCharType="separate"/>
    </w:r>
    <w:r w:rsidR="00796DE9">
      <w:rPr>
        <w:noProof/>
      </w:rPr>
      <w:t>20 janvier 2021</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796DE9">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3249E" w14:textId="77777777" w:rsidR="00407A4D" w:rsidRDefault="00407A4D" w:rsidP="00F61680">
      <w:pPr>
        <w:spacing w:after="0" w:line="240" w:lineRule="auto"/>
      </w:pPr>
      <w:r>
        <w:separator/>
      </w:r>
    </w:p>
  </w:footnote>
  <w:footnote w:type="continuationSeparator" w:id="0">
    <w:p w14:paraId="658A5FBB" w14:textId="77777777" w:rsidR="00407A4D" w:rsidRDefault="00407A4D"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27D92152" w:rsidR="0082319E" w:rsidRPr="000F1349" w:rsidRDefault="0082319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F05D65">
        <w:rPr>
          <w:noProof/>
        </w:rPr>
        <w:t>Bovay Louis</w:t>
      </w:r>
    </w:fldSimple>
    <w:r w:rsidRPr="000F1349">
      <w:ptab w:relativeTo="margin" w:alignment="center" w:leader="none"/>
    </w:r>
    <w:fldSimple w:instr=" TITLE  \* FirstCap  \* MERGEFORMAT ">
      <w:r w:rsidR="00F05D65">
        <w:t>FlappyBird - Rapport de projet</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82319E" w:rsidRDefault="008231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37388"/>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07A4D"/>
    <w:rsid w:val="0048483B"/>
    <w:rsid w:val="004C614E"/>
    <w:rsid w:val="004E7AAA"/>
    <w:rsid w:val="00536578"/>
    <w:rsid w:val="00557F5B"/>
    <w:rsid w:val="005606B1"/>
    <w:rsid w:val="00560C27"/>
    <w:rsid w:val="00566CB6"/>
    <w:rsid w:val="00567FBC"/>
    <w:rsid w:val="005942EC"/>
    <w:rsid w:val="005A5F7F"/>
    <w:rsid w:val="0060391A"/>
    <w:rsid w:val="006527A7"/>
    <w:rsid w:val="00676D2B"/>
    <w:rsid w:val="00692A39"/>
    <w:rsid w:val="006D695E"/>
    <w:rsid w:val="006E5E7A"/>
    <w:rsid w:val="006F2816"/>
    <w:rsid w:val="00716C20"/>
    <w:rsid w:val="00796DE9"/>
    <w:rsid w:val="007D1FFF"/>
    <w:rsid w:val="0082319E"/>
    <w:rsid w:val="00943542"/>
    <w:rsid w:val="00990420"/>
    <w:rsid w:val="009A317D"/>
    <w:rsid w:val="009C5B85"/>
    <w:rsid w:val="00A559A3"/>
    <w:rsid w:val="00A72BC9"/>
    <w:rsid w:val="00A94859"/>
    <w:rsid w:val="00AA5313"/>
    <w:rsid w:val="00AA59C0"/>
    <w:rsid w:val="00B011D4"/>
    <w:rsid w:val="00B3402B"/>
    <w:rsid w:val="00B959BC"/>
    <w:rsid w:val="00C2704F"/>
    <w:rsid w:val="00C413D4"/>
    <w:rsid w:val="00C95E9C"/>
    <w:rsid w:val="00CA1FC1"/>
    <w:rsid w:val="00CC44AA"/>
    <w:rsid w:val="00CE6AC0"/>
    <w:rsid w:val="00D05620"/>
    <w:rsid w:val="00D60D1F"/>
    <w:rsid w:val="00D777F9"/>
    <w:rsid w:val="00D93FD7"/>
    <w:rsid w:val="00DA46D9"/>
    <w:rsid w:val="00DA47F0"/>
    <w:rsid w:val="00E521C9"/>
    <w:rsid w:val="00F05D65"/>
    <w:rsid w:val="00F24CBA"/>
    <w:rsid w:val="00F34184"/>
    <w:rsid w:val="00F351A7"/>
    <w:rsid w:val="00F561D2"/>
    <w:rsid w:val="00F61680"/>
    <w:rsid w:val="00F858E4"/>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 w:type="character" w:styleId="Lienhypertextesuivivisit">
    <w:name w:val="FollowedHyperlink"/>
    <w:basedOn w:val="Policepardfaut"/>
    <w:uiPriority w:val="99"/>
    <w:semiHidden/>
    <w:unhideWhenUsed/>
    <w:rsid w:val="0082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yperlink" Target="https://github.com/divtec-cejef/2020-JCO-FLAPPY-BIRD/blob/main/docs/FlappyBird_DocumentationTechnique.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309</TotalTime>
  <Pages>9</Pages>
  <Words>1382</Words>
  <Characters>7603</Characters>
  <Application>Microsoft Office Word</Application>
  <DocSecurity>0</DocSecurity>
  <Lines>63</Lines>
  <Paragraphs>17</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FlappyBird - Rapport de projet</vt:lpstr>
      <vt:lpstr>Biographie</vt:lpstr>
      <vt:lpstr>But et contexte du projet</vt:lpstr>
      <vt:lpstr>    Histoire du jeu</vt:lpstr>
      <vt:lpstr>    Choix du jeu</vt:lpstr>
      <vt:lpstr>Déroulement du projet</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Animation plus détaillée</vt:lpstr>
      <vt:lpstr>        Mode difficile</vt:lpstr>
      <vt:lpstr>        Tableau de score</vt:lpstr>
      <vt:lpstr>        Timer avant de recommencer une partie</vt:lpstr>
      <vt:lpstr>Connaissances acquises</vt:lpstr>
      <vt:lpstr>Conclusion</vt:lpstr>
      <vt:lpstr>Sources</vt:lpstr>
      <vt:lpstr>Index</vt:lpstr>
    </vt:vector>
  </TitlesOfParts>
  <Company>DIVTEC</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33</cp:revision>
  <cp:lastPrinted>2020-12-01T08:18:00Z</cp:lastPrinted>
  <dcterms:created xsi:type="dcterms:W3CDTF">2020-11-05T07:55:00Z</dcterms:created>
  <dcterms:modified xsi:type="dcterms:W3CDTF">2021-01-20T08:34:00Z</dcterms:modified>
</cp:coreProperties>
</file>