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36086678"/>
        <w:docPartObj>
          <w:docPartGallery w:val="Cover Pages"/>
          <w:docPartUnique/>
        </w:docPartObj>
      </w:sdtPr>
      <w:sdtEndPr>
        <w:rPr>
          <w:rFonts w:cs="Arial"/>
          <w:szCs w:val="24"/>
        </w:rPr>
      </w:sdtEndPr>
      <w:sdtContent>
        <w:p w14:paraId="2E9AF593" w14:textId="1FB9F478" w:rsidR="004E7AAA" w:rsidRPr="004E7AAA" w:rsidRDefault="004E7AAA" w:rsidP="00F351A7">
          <w:r w:rsidRPr="000F1349">
            <w:rPr>
              <w:noProof/>
              <w:color w:val="FF7C80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5775D2B" wp14:editId="5F3E161C">
                    <wp:simplePos x="0" y="0"/>
                    <wp:positionH relativeFrom="page">
                      <wp:posOffset>4536440</wp:posOffset>
                    </wp:positionH>
                    <wp:positionV relativeFrom="page">
                      <wp:posOffset>0</wp:posOffset>
                    </wp:positionV>
                    <wp:extent cx="3113670" cy="10058400"/>
                    <wp:effectExtent l="0" t="0" r="5080" b="0"/>
                    <wp:wrapNone/>
                    <wp:docPr id="453" name="Groupe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505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7C8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nnée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1-05T00:00:00Z">
                                      <w:dateFormat w:val="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8F11F7C" w14:textId="5DFC0AB0" w:rsidR="00D05620" w:rsidRDefault="00D05620">
                                      <w:pPr>
                                        <w:pStyle w:val="Sansinterligne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  <w:lang w:val="fr-FR"/>
                                        </w:rPr>
                                        <w:t>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2F048AE2" w14:textId="77777777" w:rsidR="00D05620" w:rsidRDefault="00D05620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Bovay Louis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Société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14:paraId="5C50BD8B" w14:textId="77777777" w:rsidR="00D05620" w:rsidRDefault="00D05620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DIVTEC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1-05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084553D" w14:textId="30691F3D" w:rsidR="00D05620" w:rsidRDefault="00D05620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fr-FR"/>
                                        </w:rPr>
                                        <w:t>05/11/2020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55775D2B" id="Groupe 453" o:spid="_x0000_s1026" style="position:absolute;margin-left:357.2pt;margin-top:0;width:245.15pt;height:11in;z-index:251659264;mso-width-percent:400;mso-height-percent:1000;mso-position-horizontal-relative:page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" fillcolor="#ff5050" stroked="f" strokecolor="white" strokeweight="1pt"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" fillcolor="#ff7c80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nnée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1-05T00:00:00Z">
                                <w:dateFormat w:val="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8F11F7C" w14:textId="5DFC0AB0" w:rsidR="00D05620" w:rsidRDefault="00D05620">
                                <w:pPr>
                                  <w:pStyle w:val="Sansinterligne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  <w:lang w:val="fr-FR"/>
                                  </w:rPr>
                                  <w:t>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2F048AE2" w14:textId="77777777" w:rsidR="00D05620" w:rsidRDefault="00D05620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Bovay Louis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Société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14:paraId="5C50BD8B" w14:textId="77777777" w:rsidR="00D05620" w:rsidRDefault="00D05620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DIVTEC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1-05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084553D" w14:textId="30691F3D" w:rsidR="00D05620" w:rsidRDefault="00D05620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fr-FR"/>
                                  </w:rPr>
                                  <w:t>05/11/2020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4E7AA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6BE318B2" wp14:editId="403063AC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r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59AE0875" w14:textId="6D7B8928" w:rsidR="00D05620" w:rsidRDefault="00D05620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FlappyBird - Rapport de projet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6BE318B2"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r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59AE0875" w14:textId="6D7B8928" w:rsidR="00D05620" w:rsidRDefault="00D05620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FlappyBird - Rapport de projet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09CBD283" w14:textId="112DA906" w:rsidR="004E7AAA" w:rsidRPr="004E7AAA" w:rsidRDefault="004E7AAA">
          <w:pPr>
            <w:rPr>
              <w:rFonts w:cs="Arial"/>
              <w:szCs w:val="24"/>
            </w:rPr>
          </w:pPr>
          <w:r w:rsidRPr="004E7AAA">
            <w:rPr>
              <w:rFonts w:cs="Arial"/>
              <w:noProof/>
              <w:szCs w:val="24"/>
            </w:rPr>
            <w:drawing>
              <wp:anchor distT="0" distB="0" distL="114300" distR="114300" simplePos="0" relativeHeight="251660288" behindDoc="0" locked="0" layoutInCell="0" allowOverlap="1" wp14:anchorId="1EA1B2F4" wp14:editId="3C5AED25">
                <wp:simplePos x="0" y="0"/>
                <wp:positionH relativeFrom="page">
                  <wp:align>right</wp:align>
                </wp:positionH>
                <wp:positionV relativeFrom="page">
                  <wp:align>center</wp:align>
                </wp:positionV>
                <wp:extent cx="5577840" cy="3702695"/>
                <wp:effectExtent l="0" t="0" r="3810" b="0"/>
                <wp:wrapNone/>
                <wp:docPr id="464" name="Image 1" descr="Image d’un train dans une gare ferroviaire" title="Trai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3702695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4E7AAA">
            <w:rPr>
              <w:rFonts w:cs="Arial"/>
              <w:szCs w:val="24"/>
            </w:rPr>
            <w:br w:type="page"/>
          </w:r>
        </w:p>
      </w:sdtContent>
    </w:sdt>
    <w:p w14:paraId="6B57915A" w14:textId="77777777" w:rsidR="004E7AAA" w:rsidRPr="004E7AAA" w:rsidRDefault="004E7AAA">
      <w:pPr>
        <w:rPr>
          <w:rFonts w:cs="Arial"/>
          <w:szCs w:val="24"/>
        </w:rPr>
      </w:pPr>
    </w:p>
    <w:p w14:paraId="4710EFE2" w14:textId="0D851B4A" w:rsidR="004E7AAA" w:rsidRPr="004E7AAA" w:rsidRDefault="004E7AAA">
      <w:pPr>
        <w:rPr>
          <w:rFonts w:cs="Arial"/>
          <w:szCs w:val="24"/>
        </w:rPr>
      </w:pPr>
      <w:r w:rsidRPr="004E7AAA">
        <w:rPr>
          <w:rFonts w:cs="Arial"/>
          <w:szCs w:val="24"/>
        </w:rPr>
        <w:br w:type="page"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fr-FR" w:eastAsia="en-US"/>
        </w:rPr>
        <w:id w:val="-17016984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CF8FA9" w14:textId="77777777" w:rsidR="00F61680" w:rsidRPr="001C4C00" w:rsidRDefault="00F61680">
          <w:pPr>
            <w:pStyle w:val="En-ttedetabledesmatires"/>
            <w:rPr>
              <w:rFonts w:ascii="Arial" w:hAnsi="Arial" w:cs="Arial"/>
              <w:b/>
              <w:color w:val="auto"/>
              <w:sz w:val="48"/>
              <w:szCs w:val="48"/>
            </w:rPr>
          </w:pPr>
          <w:r w:rsidRPr="001C4C00">
            <w:rPr>
              <w:rFonts w:ascii="Arial" w:hAnsi="Arial" w:cs="Arial"/>
              <w:b/>
              <w:color w:val="auto"/>
              <w:sz w:val="48"/>
              <w:szCs w:val="48"/>
              <w:lang w:val="fr-FR"/>
            </w:rPr>
            <w:t>Table des matières</w:t>
          </w:r>
        </w:p>
        <w:p w14:paraId="19A32349" w14:textId="006FC0C2" w:rsidR="00F87224" w:rsidRDefault="00F61680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459529" w:history="1">
            <w:r w:rsidR="00F87224" w:rsidRPr="00C918DE">
              <w:rPr>
                <w:rStyle w:val="Lienhypertexte"/>
                <w:noProof/>
              </w:rPr>
              <w:t>1.</w:t>
            </w:r>
            <w:r w:rsidR="00F87224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F87224" w:rsidRPr="00C918DE">
              <w:rPr>
                <w:rStyle w:val="Lienhypertexte"/>
                <w:noProof/>
              </w:rPr>
              <w:t>Biographie</w:t>
            </w:r>
            <w:r w:rsidR="00F87224">
              <w:rPr>
                <w:noProof/>
                <w:webHidden/>
              </w:rPr>
              <w:tab/>
            </w:r>
            <w:r w:rsidR="00F87224">
              <w:rPr>
                <w:noProof/>
                <w:webHidden/>
              </w:rPr>
              <w:fldChar w:fldCharType="begin"/>
            </w:r>
            <w:r w:rsidR="00F87224">
              <w:rPr>
                <w:noProof/>
                <w:webHidden/>
              </w:rPr>
              <w:instrText xml:space="preserve"> PAGEREF _Toc55459529 \h </w:instrText>
            </w:r>
            <w:r w:rsidR="00F87224">
              <w:rPr>
                <w:noProof/>
                <w:webHidden/>
              </w:rPr>
            </w:r>
            <w:r w:rsidR="00F87224">
              <w:rPr>
                <w:noProof/>
                <w:webHidden/>
              </w:rPr>
              <w:fldChar w:fldCharType="separate"/>
            </w:r>
            <w:r w:rsidR="00F87224">
              <w:rPr>
                <w:noProof/>
                <w:webHidden/>
              </w:rPr>
              <w:t>1</w:t>
            </w:r>
            <w:r w:rsidR="00F87224">
              <w:rPr>
                <w:noProof/>
                <w:webHidden/>
              </w:rPr>
              <w:fldChar w:fldCharType="end"/>
            </w:r>
          </w:hyperlink>
        </w:p>
        <w:p w14:paraId="228D6650" w14:textId="6DA5EA57" w:rsidR="00F87224" w:rsidRDefault="00CA1FC1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5459530" w:history="1">
            <w:r w:rsidR="00F87224" w:rsidRPr="00C918DE">
              <w:rPr>
                <w:rStyle w:val="Lienhypertexte"/>
                <w:noProof/>
              </w:rPr>
              <w:t>2.</w:t>
            </w:r>
            <w:r w:rsidR="00F87224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F87224" w:rsidRPr="00C918DE">
              <w:rPr>
                <w:rStyle w:val="Lienhypertexte"/>
                <w:noProof/>
              </w:rPr>
              <w:t>But et contexte du projet</w:t>
            </w:r>
            <w:r w:rsidR="00F87224">
              <w:rPr>
                <w:noProof/>
                <w:webHidden/>
              </w:rPr>
              <w:tab/>
            </w:r>
            <w:r w:rsidR="00F87224">
              <w:rPr>
                <w:noProof/>
                <w:webHidden/>
              </w:rPr>
              <w:fldChar w:fldCharType="begin"/>
            </w:r>
            <w:r w:rsidR="00F87224">
              <w:rPr>
                <w:noProof/>
                <w:webHidden/>
              </w:rPr>
              <w:instrText xml:space="preserve"> PAGEREF _Toc55459530 \h </w:instrText>
            </w:r>
            <w:r w:rsidR="00F87224">
              <w:rPr>
                <w:noProof/>
                <w:webHidden/>
              </w:rPr>
            </w:r>
            <w:r w:rsidR="00F87224">
              <w:rPr>
                <w:noProof/>
                <w:webHidden/>
              </w:rPr>
              <w:fldChar w:fldCharType="separate"/>
            </w:r>
            <w:r w:rsidR="00F87224">
              <w:rPr>
                <w:noProof/>
                <w:webHidden/>
              </w:rPr>
              <w:t>1</w:t>
            </w:r>
            <w:r w:rsidR="00F87224">
              <w:rPr>
                <w:noProof/>
                <w:webHidden/>
              </w:rPr>
              <w:fldChar w:fldCharType="end"/>
            </w:r>
          </w:hyperlink>
        </w:p>
        <w:p w14:paraId="259AC6C8" w14:textId="2FF31005" w:rsidR="00F87224" w:rsidRDefault="00CA1FC1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5459531" w:history="1">
            <w:r w:rsidR="00F87224" w:rsidRPr="00C918DE">
              <w:rPr>
                <w:rStyle w:val="Lienhypertexte"/>
                <w:noProof/>
              </w:rPr>
              <w:t>3.</w:t>
            </w:r>
            <w:r w:rsidR="00F87224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F87224" w:rsidRPr="00C918DE">
              <w:rPr>
                <w:rStyle w:val="Lienhypertexte"/>
                <w:noProof/>
              </w:rPr>
              <w:t>Déroulement du projet</w:t>
            </w:r>
            <w:r w:rsidR="00F87224">
              <w:rPr>
                <w:noProof/>
                <w:webHidden/>
              </w:rPr>
              <w:tab/>
            </w:r>
            <w:r w:rsidR="00F87224">
              <w:rPr>
                <w:noProof/>
                <w:webHidden/>
              </w:rPr>
              <w:fldChar w:fldCharType="begin"/>
            </w:r>
            <w:r w:rsidR="00F87224">
              <w:rPr>
                <w:noProof/>
                <w:webHidden/>
              </w:rPr>
              <w:instrText xml:space="preserve"> PAGEREF _Toc55459531 \h </w:instrText>
            </w:r>
            <w:r w:rsidR="00F87224">
              <w:rPr>
                <w:noProof/>
                <w:webHidden/>
              </w:rPr>
            </w:r>
            <w:r w:rsidR="00F87224">
              <w:rPr>
                <w:noProof/>
                <w:webHidden/>
              </w:rPr>
              <w:fldChar w:fldCharType="separate"/>
            </w:r>
            <w:r w:rsidR="00F87224">
              <w:rPr>
                <w:noProof/>
                <w:webHidden/>
              </w:rPr>
              <w:t>1</w:t>
            </w:r>
            <w:r w:rsidR="00F87224">
              <w:rPr>
                <w:noProof/>
                <w:webHidden/>
              </w:rPr>
              <w:fldChar w:fldCharType="end"/>
            </w:r>
          </w:hyperlink>
        </w:p>
        <w:p w14:paraId="3DC8B794" w14:textId="42F7B67A" w:rsidR="00F87224" w:rsidRDefault="00CA1FC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5459532" w:history="1">
            <w:r w:rsidR="00F87224" w:rsidRPr="00C918DE">
              <w:rPr>
                <w:rStyle w:val="Lienhypertexte"/>
                <w:noProof/>
              </w:rPr>
              <w:t>3.1</w:t>
            </w:r>
            <w:r w:rsidR="00F87224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F87224" w:rsidRPr="00C918DE">
              <w:rPr>
                <w:rStyle w:val="Lienhypertexte"/>
                <w:noProof/>
              </w:rPr>
              <w:t>Les étapes</w:t>
            </w:r>
            <w:r w:rsidR="00F87224">
              <w:rPr>
                <w:noProof/>
                <w:webHidden/>
              </w:rPr>
              <w:tab/>
            </w:r>
            <w:r w:rsidR="00F87224">
              <w:rPr>
                <w:noProof/>
                <w:webHidden/>
              </w:rPr>
              <w:fldChar w:fldCharType="begin"/>
            </w:r>
            <w:r w:rsidR="00F87224">
              <w:rPr>
                <w:noProof/>
                <w:webHidden/>
              </w:rPr>
              <w:instrText xml:space="preserve"> PAGEREF _Toc55459532 \h </w:instrText>
            </w:r>
            <w:r w:rsidR="00F87224">
              <w:rPr>
                <w:noProof/>
                <w:webHidden/>
              </w:rPr>
            </w:r>
            <w:r w:rsidR="00F87224">
              <w:rPr>
                <w:noProof/>
                <w:webHidden/>
              </w:rPr>
              <w:fldChar w:fldCharType="separate"/>
            </w:r>
            <w:r w:rsidR="00F87224">
              <w:rPr>
                <w:noProof/>
                <w:webHidden/>
              </w:rPr>
              <w:t>1</w:t>
            </w:r>
            <w:r w:rsidR="00F87224">
              <w:rPr>
                <w:noProof/>
                <w:webHidden/>
              </w:rPr>
              <w:fldChar w:fldCharType="end"/>
            </w:r>
          </w:hyperlink>
        </w:p>
        <w:p w14:paraId="58378932" w14:textId="1086BD03" w:rsidR="00F87224" w:rsidRDefault="00CA1FC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5459533" w:history="1">
            <w:r w:rsidR="00F87224" w:rsidRPr="00C918DE">
              <w:rPr>
                <w:rStyle w:val="Lienhypertexte"/>
                <w:noProof/>
              </w:rPr>
              <w:t>3.2</w:t>
            </w:r>
            <w:r w:rsidR="00F87224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F87224" w:rsidRPr="00C918DE">
              <w:rPr>
                <w:rStyle w:val="Lienhypertexte"/>
                <w:noProof/>
              </w:rPr>
              <w:t>Choix</w:t>
            </w:r>
            <w:r w:rsidR="00F87224">
              <w:rPr>
                <w:noProof/>
                <w:webHidden/>
              </w:rPr>
              <w:tab/>
            </w:r>
            <w:r w:rsidR="00F87224">
              <w:rPr>
                <w:noProof/>
                <w:webHidden/>
              </w:rPr>
              <w:fldChar w:fldCharType="begin"/>
            </w:r>
            <w:r w:rsidR="00F87224">
              <w:rPr>
                <w:noProof/>
                <w:webHidden/>
              </w:rPr>
              <w:instrText xml:space="preserve"> PAGEREF _Toc55459533 \h </w:instrText>
            </w:r>
            <w:r w:rsidR="00F87224">
              <w:rPr>
                <w:noProof/>
                <w:webHidden/>
              </w:rPr>
            </w:r>
            <w:r w:rsidR="00F87224">
              <w:rPr>
                <w:noProof/>
                <w:webHidden/>
              </w:rPr>
              <w:fldChar w:fldCharType="separate"/>
            </w:r>
            <w:r w:rsidR="00F87224">
              <w:rPr>
                <w:noProof/>
                <w:webHidden/>
              </w:rPr>
              <w:t>1</w:t>
            </w:r>
            <w:r w:rsidR="00F87224">
              <w:rPr>
                <w:noProof/>
                <w:webHidden/>
              </w:rPr>
              <w:fldChar w:fldCharType="end"/>
            </w:r>
          </w:hyperlink>
        </w:p>
        <w:p w14:paraId="65973A99" w14:textId="0F54BA2F" w:rsidR="00F87224" w:rsidRDefault="00CA1FC1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5459534" w:history="1">
            <w:r w:rsidR="00F87224" w:rsidRPr="00C918DE">
              <w:rPr>
                <w:rStyle w:val="Lienhypertexte"/>
                <w:noProof/>
              </w:rPr>
              <w:t>4.</w:t>
            </w:r>
            <w:r w:rsidR="00F87224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F87224" w:rsidRPr="00C918DE">
              <w:rPr>
                <w:rStyle w:val="Lienhypertexte"/>
                <w:noProof/>
              </w:rPr>
              <w:t>Stade actuel du projet</w:t>
            </w:r>
            <w:r w:rsidR="00F87224">
              <w:rPr>
                <w:noProof/>
                <w:webHidden/>
              </w:rPr>
              <w:tab/>
            </w:r>
            <w:r w:rsidR="00F87224">
              <w:rPr>
                <w:noProof/>
                <w:webHidden/>
              </w:rPr>
              <w:fldChar w:fldCharType="begin"/>
            </w:r>
            <w:r w:rsidR="00F87224">
              <w:rPr>
                <w:noProof/>
                <w:webHidden/>
              </w:rPr>
              <w:instrText xml:space="preserve"> PAGEREF _Toc55459534 \h </w:instrText>
            </w:r>
            <w:r w:rsidR="00F87224">
              <w:rPr>
                <w:noProof/>
                <w:webHidden/>
              </w:rPr>
            </w:r>
            <w:r w:rsidR="00F87224">
              <w:rPr>
                <w:noProof/>
                <w:webHidden/>
              </w:rPr>
              <w:fldChar w:fldCharType="separate"/>
            </w:r>
            <w:r w:rsidR="00F87224">
              <w:rPr>
                <w:noProof/>
                <w:webHidden/>
              </w:rPr>
              <w:t>1</w:t>
            </w:r>
            <w:r w:rsidR="00F87224">
              <w:rPr>
                <w:noProof/>
                <w:webHidden/>
              </w:rPr>
              <w:fldChar w:fldCharType="end"/>
            </w:r>
          </w:hyperlink>
        </w:p>
        <w:p w14:paraId="75AFEDF3" w14:textId="7D8BA86A" w:rsidR="00F87224" w:rsidRDefault="00CA1FC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5459535" w:history="1">
            <w:r w:rsidR="00F87224" w:rsidRPr="00C918DE">
              <w:rPr>
                <w:rStyle w:val="Lienhypertexte"/>
                <w:noProof/>
              </w:rPr>
              <w:t>4.1</w:t>
            </w:r>
            <w:r w:rsidR="00F87224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F87224" w:rsidRPr="00C918DE">
              <w:rPr>
                <w:rStyle w:val="Lienhypertexte"/>
                <w:noProof/>
              </w:rPr>
              <w:t>Problèmes connus</w:t>
            </w:r>
            <w:r w:rsidR="00F87224">
              <w:rPr>
                <w:noProof/>
                <w:webHidden/>
              </w:rPr>
              <w:tab/>
            </w:r>
            <w:r w:rsidR="00F87224">
              <w:rPr>
                <w:noProof/>
                <w:webHidden/>
              </w:rPr>
              <w:fldChar w:fldCharType="begin"/>
            </w:r>
            <w:r w:rsidR="00F87224">
              <w:rPr>
                <w:noProof/>
                <w:webHidden/>
              </w:rPr>
              <w:instrText xml:space="preserve"> PAGEREF _Toc55459535 \h </w:instrText>
            </w:r>
            <w:r w:rsidR="00F87224">
              <w:rPr>
                <w:noProof/>
                <w:webHidden/>
              </w:rPr>
            </w:r>
            <w:r w:rsidR="00F87224">
              <w:rPr>
                <w:noProof/>
                <w:webHidden/>
              </w:rPr>
              <w:fldChar w:fldCharType="separate"/>
            </w:r>
            <w:r w:rsidR="00F87224">
              <w:rPr>
                <w:noProof/>
                <w:webHidden/>
              </w:rPr>
              <w:t>1</w:t>
            </w:r>
            <w:r w:rsidR="00F87224">
              <w:rPr>
                <w:noProof/>
                <w:webHidden/>
              </w:rPr>
              <w:fldChar w:fldCharType="end"/>
            </w:r>
          </w:hyperlink>
        </w:p>
        <w:p w14:paraId="79487278" w14:textId="04390D04" w:rsidR="00F87224" w:rsidRDefault="00CA1FC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5459536" w:history="1">
            <w:r w:rsidR="00F87224" w:rsidRPr="00C918DE">
              <w:rPr>
                <w:rStyle w:val="Lienhypertexte"/>
                <w:noProof/>
              </w:rPr>
              <w:t>4.2</w:t>
            </w:r>
            <w:r w:rsidR="00F87224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F87224" w:rsidRPr="00C918DE">
              <w:rPr>
                <w:rStyle w:val="Lienhypertexte"/>
                <w:noProof/>
              </w:rPr>
              <w:t>Fonctionnalités supplémentaires</w:t>
            </w:r>
            <w:r w:rsidR="00F87224">
              <w:rPr>
                <w:noProof/>
                <w:webHidden/>
              </w:rPr>
              <w:tab/>
            </w:r>
            <w:r w:rsidR="00F87224">
              <w:rPr>
                <w:noProof/>
                <w:webHidden/>
              </w:rPr>
              <w:fldChar w:fldCharType="begin"/>
            </w:r>
            <w:r w:rsidR="00F87224">
              <w:rPr>
                <w:noProof/>
                <w:webHidden/>
              </w:rPr>
              <w:instrText xml:space="preserve"> PAGEREF _Toc55459536 \h </w:instrText>
            </w:r>
            <w:r w:rsidR="00F87224">
              <w:rPr>
                <w:noProof/>
                <w:webHidden/>
              </w:rPr>
            </w:r>
            <w:r w:rsidR="00F87224">
              <w:rPr>
                <w:noProof/>
                <w:webHidden/>
              </w:rPr>
              <w:fldChar w:fldCharType="separate"/>
            </w:r>
            <w:r w:rsidR="00F87224">
              <w:rPr>
                <w:noProof/>
                <w:webHidden/>
              </w:rPr>
              <w:t>1</w:t>
            </w:r>
            <w:r w:rsidR="00F87224">
              <w:rPr>
                <w:noProof/>
                <w:webHidden/>
              </w:rPr>
              <w:fldChar w:fldCharType="end"/>
            </w:r>
          </w:hyperlink>
        </w:p>
        <w:p w14:paraId="6B5C54B6" w14:textId="69AC973B" w:rsidR="00F87224" w:rsidRDefault="00CA1FC1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5459537" w:history="1">
            <w:r w:rsidR="00F87224" w:rsidRPr="00C918DE">
              <w:rPr>
                <w:rStyle w:val="Lienhypertexte"/>
                <w:noProof/>
              </w:rPr>
              <w:t>5.</w:t>
            </w:r>
            <w:r w:rsidR="00F87224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F87224" w:rsidRPr="00C918DE">
              <w:rPr>
                <w:rStyle w:val="Lienhypertexte"/>
                <w:noProof/>
              </w:rPr>
              <w:t>Connaissances acquises</w:t>
            </w:r>
            <w:r w:rsidR="00F87224">
              <w:rPr>
                <w:noProof/>
                <w:webHidden/>
              </w:rPr>
              <w:tab/>
            </w:r>
            <w:r w:rsidR="00F87224">
              <w:rPr>
                <w:noProof/>
                <w:webHidden/>
              </w:rPr>
              <w:fldChar w:fldCharType="begin"/>
            </w:r>
            <w:r w:rsidR="00F87224">
              <w:rPr>
                <w:noProof/>
                <w:webHidden/>
              </w:rPr>
              <w:instrText xml:space="preserve"> PAGEREF _Toc55459537 \h </w:instrText>
            </w:r>
            <w:r w:rsidR="00F87224">
              <w:rPr>
                <w:noProof/>
                <w:webHidden/>
              </w:rPr>
            </w:r>
            <w:r w:rsidR="00F87224">
              <w:rPr>
                <w:noProof/>
                <w:webHidden/>
              </w:rPr>
              <w:fldChar w:fldCharType="separate"/>
            </w:r>
            <w:r w:rsidR="00F87224">
              <w:rPr>
                <w:noProof/>
                <w:webHidden/>
              </w:rPr>
              <w:t>1</w:t>
            </w:r>
            <w:r w:rsidR="00F87224">
              <w:rPr>
                <w:noProof/>
                <w:webHidden/>
              </w:rPr>
              <w:fldChar w:fldCharType="end"/>
            </w:r>
          </w:hyperlink>
        </w:p>
        <w:p w14:paraId="502AB257" w14:textId="57489E1B" w:rsidR="00F87224" w:rsidRDefault="00CA1FC1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5459538" w:history="1">
            <w:r w:rsidR="00F87224" w:rsidRPr="00C918DE">
              <w:rPr>
                <w:rStyle w:val="Lienhypertexte"/>
                <w:noProof/>
              </w:rPr>
              <w:t>6.</w:t>
            </w:r>
            <w:r w:rsidR="00F87224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F87224" w:rsidRPr="00C918DE">
              <w:rPr>
                <w:rStyle w:val="Lienhypertexte"/>
                <w:noProof/>
              </w:rPr>
              <w:t>Conclusion</w:t>
            </w:r>
            <w:r w:rsidR="00F87224">
              <w:rPr>
                <w:noProof/>
                <w:webHidden/>
              </w:rPr>
              <w:tab/>
            </w:r>
            <w:r w:rsidR="00F87224">
              <w:rPr>
                <w:noProof/>
                <w:webHidden/>
              </w:rPr>
              <w:fldChar w:fldCharType="begin"/>
            </w:r>
            <w:r w:rsidR="00F87224">
              <w:rPr>
                <w:noProof/>
                <w:webHidden/>
              </w:rPr>
              <w:instrText xml:space="preserve"> PAGEREF _Toc55459538 \h </w:instrText>
            </w:r>
            <w:r w:rsidR="00F87224">
              <w:rPr>
                <w:noProof/>
                <w:webHidden/>
              </w:rPr>
            </w:r>
            <w:r w:rsidR="00F87224">
              <w:rPr>
                <w:noProof/>
                <w:webHidden/>
              </w:rPr>
              <w:fldChar w:fldCharType="separate"/>
            </w:r>
            <w:r w:rsidR="00F87224">
              <w:rPr>
                <w:noProof/>
                <w:webHidden/>
              </w:rPr>
              <w:t>1</w:t>
            </w:r>
            <w:r w:rsidR="00F87224">
              <w:rPr>
                <w:noProof/>
                <w:webHidden/>
              </w:rPr>
              <w:fldChar w:fldCharType="end"/>
            </w:r>
          </w:hyperlink>
        </w:p>
        <w:p w14:paraId="1108A6EC" w14:textId="241C9BA5" w:rsidR="00F87224" w:rsidRDefault="00CA1FC1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5459539" w:history="1">
            <w:r w:rsidR="00F87224" w:rsidRPr="00C918DE">
              <w:rPr>
                <w:rStyle w:val="Lienhypertexte"/>
                <w:noProof/>
              </w:rPr>
              <w:t>7.</w:t>
            </w:r>
            <w:r w:rsidR="00F87224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F87224" w:rsidRPr="00C918DE">
              <w:rPr>
                <w:rStyle w:val="Lienhypertexte"/>
                <w:noProof/>
              </w:rPr>
              <w:t>Index</w:t>
            </w:r>
            <w:r w:rsidR="00F87224">
              <w:rPr>
                <w:noProof/>
                <w:webHidden/>
              </w:rPr>
              <w:tab/>
            </w:r>
            <w:r w:rsidR="00F87224">
              <w:rPr>
                <w:noProof/>
                <w:webHidden/>
              </w:rPr>
              <w:fldChar w:fldCharType="begin"/>
            </w:r>
            <w:r w:rsidR="00F87224">
              <w:rPr>
                <w:noProof/>
                <w:webHidden/>
              </w:rPr>
              <w:instrText xml:space="preserve"> PAGEREF _Toc55459539 \h </w:instrText>
            </w:r>
            <w:r w:rsidR="00F87224">
              <w:rPr>
                <w:noProof/>
                <w:webHidden/>
              </w:rPr>
            </w:r>
            <w:r w:rsidR="00F87224">
              <w:rPr>
                <w:noProof/>
                <w:webHidden/>
              </w:rPr>
              <w:fldChar w:fldCharType="separate"/>
            </w:r>
            <w:r w:rsidR="00F87224">
              <w:rPr>
                <w:noProof/>
                <w:webHidden/>
              </w:rPr>
              <w:t>1</w:t>
            </w:r>
            <w:r w:rsidR="00F87224">
              <w:rPr>
                <w:noProof/>
                <w:webHidden/>
              </w:rPr>
              <w:fldChar w:fldCharType="end"/>
            </w:r>
          </w:hyperlink>
        </w:p>
        <w:p w14:paraId="13F8741E" w14:textId="7137F734" w:rsidR="00F87224" w:rsidRDefault="00CA1FC1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5459540" w:history="1">
            <w:r w:rsidR="00F87224" w:rsidRPr="00C918DE">
              <w:rPr>
                <w:rStyle w:val="Lienhypertexte"/>
                <w:noProof/>
              </w:rPr>
              <w:t>8.</w:t>
            </w:r>
            <w:r w:rsidR="00F87224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F87224" w:rsidRPr="00C918DE">
              <w:rPr>
                <w:rStyle w:val="Lienhypertexte"/>
                <w:noProof/>
              </w:rPr>
              <w:t>Sources</w:t>
            </w:r>
            <w:r w:rsidR="00F87224">
              <w:rPr>
                <w:noProof/>
                <w:webHidden/>
              </w:rPr>
              <w:tab/>
            </w:r>
            <w:r w:rsidR="00F87224">
              <w:rPr>
                <w:noProof/>
                <w:webHidden/>
              </w:rPr>
              <w:fldChar w:fldCharType="begin"/>
            </w:r>
            <w:r w:rsidR="00F87224">
              <w:rPr>
                <w:noProof/>
                <w:webHidden/>
              </w:rPr>
              <w:instrText xml:space="preserve"> PAGEREF _Toc55459540 \h </w:instrText>
            </w:r>
            <w:r w:rsidR="00F87224">
              <w:rPr>
                <w:noProof/>
                <w:webHidden/>
              </w:rPr>
            </w:r>
            <w:r w:rsidR="00F87224">
              <w:rPr>
                <w:noProof/>
                <w:webHidden/>
              </w:rPr>
              <w:fldChar w:fldCharType="separate"/>
            </w:r>
            <w:r w:rsidR="00F87224">
              <w:rPr>
                <w:noProof/>
                <w:webHidden/>
              </w:rPr>
              <w:t>2</w:t>
            </w:r>
            <w:r w:rsidR="00F87224">
              <w:rPr>
                <w:noProof/>
                <w:webHidden/>
              </w:rPr>
              <w:fldChar w:fldCharType="end"/>
            </w:r>
          </w:hyperlink>
        </w:p>
        <w:p w14:paraId="36C01BDF" w14:textId="3D8B6835" w:rsidR="00F61680" w:rsidRDefault="00F61680">
          <w:r>
            <w:rPr>
              <w:b/>
              <w:bCs/>
              <w:lang w:val="fr-FR"/>
            </w:rPr>
            <w:fldChar w:fldCharType="end"/>
          </w:r>
        </w:p>
      </w:sdtContent>
    </w:sdt>
    <w:p w14:paraId="02FA11AF" w14:textId="77777777" w:rsidR="00F61680" w:rsidRDefault="00F61680">
      <w:pPr>
        <w:rPr>
          <w:rFonts w:cs="Arial"/>
          <w:szCs w:val="24"/>
        </w:rPr>
        <w:sectPr w:rsidR="00F61680" w:rsidSect="00A94859">
          <w:footerReference w:type="default" r:id="rId10"/>
          <w:footerReference w:type="first" r:id="rId11"/>
          <w:pgSz w:w="11906" w:h="16838"/>
          <w:pgMar w:top="1417" w:right="1417" w:bottom="1417" w:left="1417" w:header="708" w:footer="708" w:gutter="0"/>
          <w:pgNumType w:start="0"/>
          <w:cols w:space="708"/>
          <w:docGrid w:linePitch="360"/>
        </w:sectPr>
      </w:pPr>
    </w:p>
    <w:p w14:paraId="4E85079E" w14:textId="6EE6CDB2" w:rsidR="00213931" w:rsidRDefault="00213931" w:rsidP="00213931">
      <w:pPr>
        <w:pStyle w:val="Titre1"/>
      </w:pPr>
      <w:bookmarkStart w:id="0" w:name="_Toc55459529"/>
      <w:r>
        <w:t>Biographie</w:t>
      </w:r>
      <w:bookmarkEnd w:id="0"/>
    </w:p>
    <w:p w14:paraId="5178C012" w14:textId="1D9786EF" w:rsidR="00CC44AA" w:rsidRDefault="00CC44AA" w:rsidP="00CC44AA">
      <w:r>
        <w:t>Je suis Louis Bovay, apprenti informaticien de 3</w:t>
      </w:r>
      <w:r w:rsidRPr="00CC44AA">
        <w:rPr>
          <w:vertAlign w:val="superscript"/>
        </w:rPr>
        <w:t>ème</w:t>
      </w:r>
      <w:r>
        <w:t xml:space="preserve"> année à l’EMT de Porrentruy.</w:t>
      </w:r>
    </w:p>
    <w:p w14:paraId="6DEF5F0F" w14:textId="35DEB3E6" w:rsidR="00CC44AA" w:rsidRDefault="00CC44AA" w:rsidP="00CC44AA">
      <w:r>
        <w:t>Cela fait bientôt 3 ans que j’ai commencé à apprendre les bases de la programmation et bientôt 2 ans pour la programmation orienté objet.</w:t>
      </w:r>
    </w:p>
    <w:p w14:paraId="3462109D" w14:textId="57C43F8C" w:rsidR="00CC44AA" w:rsidRPr="00CC44AA" w:rsidRDefault="00CC44AA" w:rsidP="00CC44AA">
      <w:r>
        <w:t>J’ai dû réaliser ce projet lors de l’atelier de programmation orientée objet enseigné par Jérôme Conus.</w:t>
      </w:r>
    </w:p>
    <w:p w14:paraId="69294E35" w14:textId="0D43D075" w:rsidR="00213931" w:rsidRDefault="00213931" w:rsidP="00213931">
      <w:pPr>
        <w:pStyle w:val="Titre1"/>
      </w:pPr>
      <w:bookmarkStart w:id="1" w:name="_Toc55459530"/>
      <w:r>
        <w:t>But et contexte du projet</w:t>
      </w:r>
      <w:bookmarkEnd w:id="1"/>
    </w:p>
    <w:p w14:paraId="7DA0BFEA" w14:textId="1FF796A1" w:rsidR="00CC44AA" w:rsidRDefault="00CC44AA" w:rsidP="00CC44AA">
      <w:r>
        <w:t>Ce projet a pour but de réaliser un petit jeu tout en utilisant la programmation orientée objet.</w:t>
      </w:r>
    </w:p>
    <w:p w14:paraId="73DE8264" w14:textId="230851F6" w:rsidR="00CC44AA" w:rsidRPr="00CC44AA" w:rsidRDefault="00CC44AA" w:rsidP="00CC44AA">
      <w:r>
        <w:t>Il fait le lien entre la théorie acquise en modules et la pratique que l’on pourrait retrouver en entreprise.</w:t>
      </w:r>
    </w:p>
    <w:p w14:paraId="7E0E70E6" w14:textId="30ED3C8D" w:rsidR="00213931" w:rsidRDefault="00213931" w:rsidP="00213931">
      <w:pPr>
        <w:pStyle w:val="Titre1"/>
      </w:pPr>
      <w:bookmarkStart w:id="2" w:name="_Toc55459531"/>
      <w:r>
        <w:t>Déroulement du projet</w:t>
      </w:r>
      <w:bookmarkEnd w:id="2"/>
    </w:p>
    <w:p w14:paraId="3E21E524" w14:textId="2356E28F" w:rsidR="00CA1FC1" w:rsidRDefault="00CC44AA" w:rsidP="00CA1FC1">
      <w:pPr>
        <w:pStyle w:val="Titre2"/>
      </w:pPr>
      <w:r>
        <w:t>Choix du jeu</w:t>
      </w:r>
    </w:p>
    <w:p w14:paraId="573E46E3" w14:textId="2B4911B0" w:rsidR="00CA1FC1" w:rsidRPr="00CA1FC1" w:rsidRDefault="00CA1FC1" w:rsidP="00CA1FC1">
      <w:r>
        <w:t>J’ai choisi FlappyBird car le jeu contient plusieurs fonctionnements intéressants tout en restant extrêmement simple : c’est juste un oiseau qui doit passer entre des tuyaux.</w:t>
      </w:r>
    </w:p>
    <w:p w14:paraId="54BF320E" w14:textId="5A336C76" w:rsidR="001F4924" w:rsidRDefault="001F4924" w:rsidP="001F4924">
      <w:pPr>
        <w:pStyle w:val="Titre2"/>
      </w:pPr>
      <w:r>
        <w:t>Analyse du jeu</w:t>
      </w:r>
    </w:p>
    <w:p w14:paraId="01D4BE31" w14:textId="04EE6FF2" w:rsidR="00CA1FC1" w:rsidRDefault="00566CB6" w:rsidP="00566CB6">
      <w:r>
        <w:t>Pour comprendre et analyser le jeu utilisé :</w:t>
      </w:r>
    </w:p>
    <w:p w14:paraId="4A4955EE" w14:textId="078BDA36" w:rsidR="00566CB6" w:rsidRDefault="00566CB6" w:rsidP="00566CB6">
      <w:pPr>
        <w:pStyle w:val="Paragraphedeliste"/>
        <w:numPr>
          <w:ilvl w:val="0"/>
          <w:numId w:val="4"/>
        </w:numPr>
      </w:pPr>
      <w:r>
        <w:t>Le jeu (qui est disponible n’importe où gratuitement)</w:t>
      </w:r>
    </w:p>
    <w:p w14:paraId="1B3F0E7B" w14:textId="0F4920C3" w:rsidR="00566CB6" w:rsidRDefault="00566CB6" w:rsidP="00566CB6">
      <w:pPr>
        <w:pStyle w:val="Paragraphedeliste"/>
        <w:numPr>
          <w:ilvl w:val="0"/>
          <w:numId w:val="4"/>
        </w:numPr>
      </w:pPr>
      <w:r>
        <w:t>Mes connaissances en matière de programmation orientée objet</w:t>
      </w:r>
    </w:p>
    <w:p w14:paraId="55004916" w14:textId="3B23B763" w:rsidR="00566CB6" w:rsidRDefault="00566CB6" w:rsidP="00566CB6">
      <w:r>
        <w:t>Bien que j’eusse le plan en tête de ce que je souhaitais faire, j’ai créé un ordinogramme du jeu</w:t>
      </w:r>
    </w:p>
    <w:p w14:paraId="037A886C" w14:textId="356954D0" w:rsidR="00566CB6" w:rsidRDefault="00566CB6" w:rsidP="00566CB6">
      <w:pPr>
        <w:jc w:val="center"/>
      </w:pPr>
      <w:r>
        <w:object w:dxaOrig="1520" w:dyaOrig="987" w14:anchorId="67280F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pt;height:49.35pt" o:ole="">
            <v:imagedata r:id="rId12" o:title=""/>
          </v:shape>
          <o:OLEObject Type="Embed" ProgID="AcroExch.Document.DC" ShapeID="_x0000_i1027" DrawAspect="Icon" ObjectID="_1666079070" r:id="rId13"/>
        </w:object>
      </w:r>
    </w:p>
    <w:p w14:paraId="2ED5A789" w14:textId="43B7BD22" w:rsidR="00CC44AA" w:rsidRDefault="001F4924" w:rsidP="001F4924">
      <w:pPr>
        <w:pStyle w:val="Titre2"/>
      </w:pPr>
      <w:r>
        <w:t>Langage de programmation</w:t>
      </w:r>
    </w:p>
    <w:p w14:paraId="7ADFA42E" w14:textId="1EA13D65" w:rsidR="00566CB6" w:rsidRDefault="00566CB6" w:rsidP="00566CB6">
      <w:r>
        <w:t>L’enseignant nous a proposé deux langages : C++ ou Java</w:t>
      </w:r>
    </w:p>
    <w:p w14:paraId="2ABCFC2C" w14:textId="79855944" w:rsidR="00566CB6" w:rsidRPr="00566CB6" w:rsidRDefault="00566CB6" w:rsidP="00566CB6">
      <w:r>
        <w:t xml:space="preserve">Ne connaissant pas </w:t>
      </w:r>
      <w:r w:rsidR="001818A1">
        <w:t>le C++ orienté objet j’ai pris la peine d’essayer avant de choisir de partir sur Java/</w:t>
      </w:r>
      <w:proofErr w:type="spellStart"/>
      <w:r w:rsidR="001818A1">
        <w:t>JavaFX</w:t>
      </w:r>
      <w:proofErr w:type="spellEnd"/>
      <w:r w:rsidR="001818A1">
        <w:t>.</w:t>
      </w:r>
    </w:p>
    <w:p w14:paraId="033EFB9D" w14:textId="01A17BD0" w:rsidR="001F4924" w:rsidRDefault="001F4924" w:rsidP="001F4924">
      <w:pPr>
        <w:pStyle w:val="Titre2"/>
      </w:pPr>
      <w:r>
        <w:t xml:space="preserve">Les classes </w:t>
      </w:r>
      <w:r w:rsidR="00D05620">
        <w:t>principales</w:t>
      </w:r>
    </w:p>
    <w:p w14:paraId="221E717C" w14:textId="563A8EB5" w:rsidR="00D05620" w:rsidRDefault="00D05620" w:rsidP="00D05620">
      <w:r>
        <w:t>Voici les classes principales que j’ai créé afin de représenter les différents objets de mon jeu :</w:t>
      </w:r>
    </w:p>
    <w:p w14:paraId="167D4136" w14:textId="1E349A95" w:rsidR="00D05620" w:rsidRDefault="00D05620" w:rsidP="00D05620">
      <w:pPr>
        <w:pStyle w:val="Paragraphedeliste"/>
        <w:numPr>
          <w:ilvl w:val="0"/>
          <w:numId w:val="5"/>
        </w:numPr>
      </w:pPr>
      <w:r>
        <w:t>Bird : qui représente l’oiseau FlappyBird</w:t>
      </w:r>
    </w:p>
    <w:p w14:paraId="631B0298" w14:textId="601F8094" w:rsidR="00D05620" w:rsidRDefault="00D05620" w:rsidP="00D05620">
      <w:pPr>
        <w:pStyle w:val="Paragraphedeliste"/>
        <w:numPr>
          <w:ilvl w:val="0"/>
          <w:numId w:val="5"/>
        </w:numPr>
      </w:pPr>
      <w:r>
        <w:t>Pipe : qui représente les tuyaux</w:t>
      </w:r>
    </w:p>
    <w:p w14:paraId="3394A2E2" w14:textId="0958094E" w:rsidR="00D05620" w:rsidRDefault="00D05620" w:rsidP="00D05620">
      <w:pPr>
        <w:pStyle w:val="Paragraphedeliste"/>
        <w:numPr>
          <w:ilvl w:val="0"/>
          <w:numId w:val="5"/>
        </w:numPr>
      </w:pPr>
      <w:proofErr w:type="spellStart"/>
      <w:r>
        <w:t>PipeCouple</w:t>
      </w:r>
      <w:proofErr w:type="spellEnd"/>
      <w:r>
        <w:t> : qui représente un couple de tuyaux</w:t>
      </w:r>
    </w:p>
    <w:p w14:paraId="1169BB66" w14:textId="5789A95C" w:rsidR="00D05620" w:rsidRDefault="00D05620" w:rsidP="00D05620">
      <w:pPr>
        <w:pStyle w:val="Paragraphedeliste"/>
        <w:numPr>
          <w:ilvl w:val="0"/>
          <w:numId w:val="5"/>
        </w:numPr>
      </w:pPr>
      <w:r>
        <w:t>Score : qui représente le score du joueur</w:t>
      </w:r>
    </w:p>
    <w:p w14:paraId="5733215C" w14:textId="13A0E87B" w:rsidR="00D05620" w:rsidRPr="00D05620" w:rsidRDefault="00D05620" w:rsidP="00D05620">
      <w:r>
        <w:t>Toutes ces classes et d’autres sont détaillées au sein du projet ainsi que dans la documentation technique.</w:t>
      </w:r>
    </w:p>
    <w:p w14:paraId="1C976DE9" w14:textId="34519E07" w:rsidR="001F4924" w:rsidRDefault="001F4924" w:rsidP="001F4924">
      <w:pPr>
        <w:pStyle w:val="Titre2"/>
      </w:pPr>
      <w:r>
        <w:t>Réalisation de la documentation</w:t>
      </w:r>
    </w:p>
    <w:p w14:paraId="3A2833A8" w14:textId="5B7F5D88" w:rsidR="00D05620" w:rsidRDefault="00D05620" w:rsidP="00D05620">
      <w:r>
        <w:t>Tout au long du projet j’ai suivi cette façon de faire :</w:t>
      </w:r>
    </w:p>
    <w:p w14:paraId="1C531108" w14:textId="53DFD653" w:rsidR="002B5711" w:rsidRDefault="00D05620" w:rsidP="00D05620">
      <w:r>
        <w:t>Si je suis bloqué à un moment ou un autre, je fais la documentation (hors Java Doc qui est au contraire directement écrite lors de la programmation) de ce que j’ai déjà réalisé.</w:t>
      </w:r>
    </w:p>
    <w:p w14:paraId="72AF5BF1" w14:textId="7A4C2266" w:rsidR="00D05620" w:rsidRPr="00D05620" w:rsidRDefault="00D05620" w:rsidP="00D05620">
      <w:r>
        <w:t xml:space="preserve">Le projet est assez cours et à moins d’être devant un mur infranchissable cette façon de faire </w:t>
      </w:r>
      <w:r w:rsidR="002B5711">
        <w:t>m’a semblé être adaptée</w:t>
      </w:r>
      <w:r>
        <w:t>.</w:t>
      </w:r>
    </w:p>
    <w:p w14:paraId="20046701" w14:textId="43276853" w:rsidR="001F4924" w:rsidRDefault="001F4924" w:rsidP="001F4924">
      <w:pPr>
        <w:pStyle w:val="Titre2"/>
      </w:pPr>
      <w:r>
        <w:t>GitHub</w:t>
      </w:r>
    </w:p>
    <w:p w14:paraId="1DF5E37A" w14:textId="6A8C425B" w:rsidR="00213931" w:rsidRPr="00213931" w:rsidRDefault="00095D4F" w:rsidP="00095D4F">
      <w:r>
        <w:t xml:space="preserve">Sur le </w:t>
      </w:r>
      <w:hyperlink r:id="rId14" w:history="1">
        <w:r w:rsidRPr="00095D4F">
          <w:rPr>
            <w:rStyle w:val="Lienhypertexte"/>
          </w:rPr>
          <w:t>GitHub 2020-JCO-FLAPPY-BIRD</w:t>
        </w:r>
      </w:hyperlink>
      <w:r>
        <w:t xml:space="preserve"> se trouve le projet ainsi que tout ce qu’il faut pour pouvoir l’ouvrir, un build</w:t>
      </w:r>
      <w:r>
        <w:rPr>
          <w:rStyle w:val="Appeldenotedefin"/>
        </w:rPr>
        <w:endnoteReference w:id="1"/>
      </w:r>
      <w:r>
        <w:t>, une présentation rapide et toute la documentation.</w:t>
      </w:r>
    </w:p>
    <w:p w14:paraId="5EE00E95" w14:textId="6C899EFA" w:rsidR="00213931" w:rsidRDefault="00213931" w:rsidP="00213931">
      <w:pPr>
        <w:pStyle w:val="Titre1"/>
      </w:pPr>
      <w:bookmarkStart w:id="3" w:name="_Toc55459534"/>
      <w:r>
        <w:t>Stade actuel du projet</w:t>
      </w:r>
      <w:bookmarkEnd w:id="3"/>
    </w:p>
    <w:p w14:paraId="76A4D71A" w14:textId="67DBA67F" w:rsidR="00213931" w:rsidRDefault="00213931" w:rsidP="00213931">
      <w:pPr>
        <w:pStyle w:val="Titre2"/>
      </w:pPr>
      <w:bookmarkStart w:id="4" w:name="_Toc55459535"/>
      <w:r>
        <w:t>Problèmes connus</w:t>
      </w:r>
      <w:bookmarkEnd w:id="4"/>
    </w:p>
    <w:p w14:paraId="708F45C7" w14:textId="6127C814" w:rsidR="00095D4F" w:rsidRPr="00095D4F" w:rsidRDefault="00095D4F" w:rsidP="00095D4F">
      <w:r>
        <w:t>Pour l’instant rien</w:t>
      </w:r>
    </w:p>
    <w:p w14:paraId="20240F7C" w14:textId="56A713E0" w:rsidR="00213931" w:rsidRDefault="00213931" w:rsidP="00213931">
      <w:pPr>
        <w:pStyle w:val="Titre2"/>
      </w:pPr>
      <w:bookmarkStart w:id="5" w:name="_Toc55459536"/>
      <w:r>
        <w:t>Fonctionnalités supplémentaires</w:t>
      </w:r>
      <w:bookmarkEnd w:id="5"/>
    </w:p>
    <w:p w14:paraId="62B26625" w14:textId="08C684F5" w:rsidR="00095D4F" w:rsidRDefault="00095D4F" w:rsidP="00095D4F">
      <w:pPr>
        <w:pStyle w:val="Titre3"/>
      </w:pPr>
      <w:r>
        <w:t>Tuyaux mouvants</w:t>
      </w:r>
    </w:p>
    <w:p w14:paraId="42E757C6" w14:textId="346FCDE5" w:rsidR="00095D4F" w:rsidRDefault="00095D4F" w:rsidP="00095D4F">
      <w:r>
        <w:t>Rendre les tuyaux mouvant de bas-en-haut ce qui augmenterait la difficulté de jeu</w:t>
      </w:r>
    </w:p>
    <w:p w14:paraId="403AA408" w14:textId="4153375D" w:rsidR="00095D4F" w:rsidRDefault="00095D4F" w:rsidP="00095D4F">
      <w:pPr>
        <w:pStyle w:val="Titre3"/>
      </w:pPr>
      <w:r>
        <w:t>Animation plus détaillée</w:t>
      </w:r>
    </w:p>
    <w:p w14:paraId="307FC35A" w14:textId="22ACB58D" w:rsidR="00095D4F" w:rsidRDefault="00095D4F" w:rsidP="00095D4F">
      <w:r>
        <w:t>L’animation actuelle est simplement : l’oiseau tombe donc ces ailes sont dirigé vers le haut OU l’oiseau vole et ses ailes sont dirigé vers le bas.</w:t>
      </w:r>
    </w:p>
    <w:p w14:paraId="5454DA66" w14:textId="17726D41" w:rsidR="00095D4F" w:rsidRPr="00095D4F" w:rsidRDefault="00095D4F" w:rsidP="00095D4F">
      <w:r>
        <w:t xml:space="preserve">Il faudrait donc mettre en place une animation de </w:t>
      </w:r>
      <w:proofErr w:type="spellStart"/>
      <w:r>
        <w:t>sprite</w:t>
      </w:r>
      <w:proofErr w:type="spellEnd"/>
      <w:r w:rsidR="002B5711">
        <w:rPr>
          <w:rStyle w:val="Appeldenotedefin"/>
        </w:rPr>
        <w:endnoteReference w:id="2"/>
      </w:r>
      <w:r w:rsidR="002B5711">
        <w:t xml:space="preserve"> pour rendre le tout plus esthétique</w:t>
      </w:r>
    </w:p>
    <w:p w14:paraId="45B42F0A" w14:textId="77777777" w:rsidR="00095D4F" w:rsidRPr="00095D4F" w:rsidRDefault="00095D4F" w:rsidP="00095D4F"/>
    <w:p w14:paraId="614E2302" w14:textId="085E7AC9" w:rsidR="00213931" w:rsidRDefault="00213931" w:rsidP="00213931">
      <w:pPr>
        <w:pStyle w:val="Titre1"/>
      </w:pPr>
      <w:bookmarkStart w:id="6" w:name="_Toc55459537"/>
      <w:r>
        <w:t>Connaissances acquises</w:t>
      </w:r>
      <w:bookmarkEnd w:id="6"/>
    </w:p>
    <w:p w14:paraId="2B99308F" w14:textId="615A5146" w:rsidR="002B5711" w:rsidRDefault="002B5711" w:rsidP="002B5711">
      <w:r>
        <w:t>Tout au long du projet j’ai appris différentes choses telles que :</w:t>
      </w:r>
    </w:p>
    <w:p w14:paraId="60ECE336" w14:textId="45D67C28" w:rsidR="002B5711" w:rsidRDefault="002B5711" w:rsidP="002B5711">
      <w:pPr>
        <w:pStyle w:val="Paragraphedeliste"/>
        <w:numPr>
          <w:ilvl w:val="0"/>
          <w:numId w:val="6"/>
        </w:numPr>
      </w:pPr>
      <w:r>
        <w:t>Si tu as une idée de classe, quelqu’un la surement déjà faite et mise à disposition.</w:t>
      </w:r>
    </w:p>
    <w:p w14:paraId="10C0D4E7" w14:textId="20F12A7F" w:rsidR="002B5711" w:rsidRDefault="002B5711" w:rsidP="002B5711">
      <w:pPr>
        <w:pStyle w:val="Paragraphedeliste"/>
        <w:numPr>
          <w:ilvl w:val="0"/>
          <w:numId w:val="6"/>
        </w:numPr>
      </w:pPr>
      <w:r>
        <w:t>La mise en place d’une scène ainsi que tout ce qu’elle contient</w:t>
      </w:r>
    </w:p>
    <w:p w14:paraId="5EF7FFDC" w14:textId="5CB75DEC" w:rsidR="002B5711" w:rsidRDefault="002B5711" w:rsidP="002B5711">
      <w:pPr>
        <w:pStyle w:val="Paragraphedeliste"/>
        <w:numPr>
          <w:ilvl w:val="0"/>
          <w:numId w:val="6"/>
        </w:numPr>
      </w:pPr>
      <w:r>
        <w:t>Les bases de Java FX</w:t>
      </w:r>
    </w:p>
    <w:p w14:paraId="7FE339F0" w14:textId="77777777" w:rsidR="002B5711" w:rsidRPr="002B5711" w:rsidRDefault="002B5711" w:rsidP="002B5711"/>
    <w:p w14:paraId="034A4E12" w14:textId="77777777" w:rsidR="002B5711" w:rsidRDefault="00213931" w:rsidP="002B5711">
      <w:pPr>
        <w:pStyle w:val="Titre1"/>
      </w:pPr>
      <w:bookmarkStart w:id="7" w:name="_Toc55459538"/>
      <w:r>
        <w:t>Conclusion</w:t>
      </w:r>
      <w:bookmarkEnd w:id="7"/>
    </w:p>
    <w:p w14:paraId="58F676D0" w14:textId="09E07774" w:rsidR="002B5711" w:rsidRDefault="002B5711" w:rsidP="002B5711">
      <w:r>
        <w:t>Il est très satisfaisant de voir graphiquement ce que donne toutes les lignes que nous avons écrites et donne envie d’aller plus loin et de continuer vers cette voie.</w:t>
      </w:r>
    </w:p>
    <w:p w14:paraId="03534FA5" w14:textId="0F02EB34" w:rsidR="002B5711" w:rsidRDefault="002B5711" w:rsidP="002B5711">
      <w:r>
        <w:t>Ce projet regroupe une grande partie de ce que j’aime : des casse-tête, l’utilisation de son imagination et les jeux-vidéo.</w:t>
      </w:r>
    </w:p>
    <w:p w14:paraId="67303952" w14:textId="77777777" w:rsidR="002B5711" w:rsidRPr="002B5711" w:rsidRDefault="002B5711" w:rsidP="002B5711"/>
    <w:p w14:paraId="3D6C6633" w14:textId="01A3609D" w:rsidR="004E7AAA" w:rsidRDefault="004E7AAA" w:rsidP="002B5711">
      <w:pPr>
        <w:pStyle w:val="Titre1"/>
      </w:pPr>
      <w:bookmarkStart w:id="8" w:name="_Toc55459540"/>
      <w:r w:rsidRPr="004E7AAA">
        <w:t>Sources</w:t>
      </w:r>
      <w:bookmarkEnd w:id="8"/>
    </w:p>
    <w:p w14:paraId="6C05DE7D" w14:textId="017E670B" w:rsidR="00095D4F" w:rsidRDefault="002B5711" w:rsidP="003204A1">
      <w:r>
        <w:t xml:space="preserve">GitHub du projet : </w:t>
      </w:r>
      <w:hyperlink r:id="rId15" w:history="1">
        <w:r w:rsidRPr="00C239CD">
          <w:rPr>
            <w:rStyle w:val="Lienhypertexte"/>
          </w:rPr>
          <w:t>https://github.com/divtec-cejef/2020-JCO-FLAPPY-BIRD</w:t>
        </w:r>
      </w:hyperlink>
    </w:p>
    <w:p w14:paraId="2DA233B1" w14:textId="77777777" w:rsidR="002B5711" w:rsidRDefault="002B5711" w:rsidP="003204A1"/>
    <w:p w14:paraId="07D0B770" w14:textId="47902B28" w:rsidR="00095D4F" w:rsidRPr="003204A1" w:rsidRDefault="00095D4F" w:rsidP="003204A1">
      <w:pPr>
        <w:pStyle w:val="Titre1"/>
      </w:pPr>
      <w:bookmarkStart w:id="9" w:name="_Toc55459539"/>
      <w:r>
        <w:t>Index</w:t>
      </w:r>
      <w:bookmarkEnd w:id="9"/>
    </w:p>
    <w:sectPr w:rsidR="00095D4F" w:rsidRPr="003204A1" w:rsidSect="00033107">
      <w:headerReference w:type="default" r:id="rId16"/>
      <w:footerReference w:type="default" r:id="rId17"/>
      <w:headerReference w:type="first" r:id="rId18"/>
      <w:endnotePr>
        <w:numFmt w:val="decimal"/>
      </w:endnotePr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C11D7D" w14:textId="77777777" w:rsidR="002C385A" w:rsidRDefault="002C385A" w:rsidP="00F61680">
      <w:pPr>
        <w:spacing w:after="0" w:line="240" w:lineRule="auto"/>
      </w:pPr>
      <w:r>
        <w:separator/>
      </w:r>
    </w:p>
  </w:endnote>
  <w:endnote w:type="continuationSeparator" w:id="0">
    <w:p w14:paraId="56B39A8F" w14:textId="77777777" w:rsidR="002C385A" w:rsidRDefault="002C385A" w:rsidP="00F61680">
      <w:pPr>
        <w:spacing w:after="0" w:line="240" w:lineRule="auto"/>
      </w:pPr>
      <w:r>
        <w:continuationSeparator/>
      </w:r>
    </w:p>
  </w:endnote>
  <w:endnote w:id="1">
    <w:p w14:paraId="70A5932C" w14:textId="62D2C03E" w:rsidR="00095D4F" w:rsidRDefault="00095D4F">
      <w:pPr>
        <w:pStyle w:val="Notedefin"/>
      </w:pPr>
      <w:r>
        <w:rPr>
          <w:rStyle w:val="Appeldenotedefin"/>
        </w:rPr>
        <w:endnoteRef/>
      </w:r>
      <w:r>
        <w:t xml:space="preserve"> Projet déjà « construit » qui donne accès à un exécutable ainsi de tout ce dont il a besoin pour se lancer</w:t>
      </w:r>
    </w:p>
  </w:endnote>
  <w:endnote w:id="2">
    <w:p w14:paraId="1BD60D8A" w14:textId="2990A592" w:rsidR="002B5711" w:rsidRDefault="002B5711">
      <w:pPr>
        <w:pStyle w:val="Notedefin"/>
      </w:pPr>
      <w:r>
        <w:rPr>
          <w:rStyle w:val="Appeldenotedefin"/>
        </w:rPr>
        <w:endnoteRef/>
      </w:r>
      <w:r>
        <w:t xml:space="preserve"> Elément graphique d’un objet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926C05" w14:textId="77777777" w:rsidR="00D05620" w:rsidRDefault="00D05620" w:rsidP="00A94859">
    <w:pPr>
      <w:pStyle w:val="Pieddepage"/>
      <w:tabs>
        <w:tab w:val="left" w:pos="2196"/>
      </w:tabs>
    </w:pPr>
    <w:r>
      <w:tab/>
    </w: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8BE43E" w14:textId="77777777" w:rsidR="00D05620" w:rsidRDefault="00D05620">
    <w:pPr>
      <w:pStyle w:val="Pieddepage"/>
    </w:pPr>
    <w:r>
      <w:tab/>
    </w:r>
    <w:r>
      <w:tab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509D1F" w14:textId="6BFE83A0" w:rsidR="00D05620" w:rsidRDefault="00D05620" w:rsidP="00A94859">
    <w:pPr>
      <w:pStyle w:val="Pieddepage"/>
      <w:tabs>
        <w:tab w:val="left" w:pos="2196"/>
      </w:tabs>
    </w:pPr>
    <w:r>
      <w:fldChar w:fldCharType="begin"/>
    </w:r>
    <w:r>
      <w:instrText xml:space="preserve"> DATE  \@ "d MMMM yyyy"  \* MERGEFORMAT </w:instrText>
    </w:r>
    <w:r>
      <w:fldChar w:fldCharType="separate"/>
    </w:r>
    <w:r>
      <w:rPr>
        <w:noProof/>
      </w:rPr>
      <w:t>5 novembre 2020</w:t>
    </w:r>
    <w:r>
      <w:fldChar w:fldCharType="end"/>
    </w:r>
    <w:r>
      <w:ptab w:relativeTo="margin" w:alignment="center" w:leader="none"/>
    </w:r>
    <w:r>
      <w:t>Programmation orientée objet</w:t>
    </w:r>
    <w:r>
      <w:ptab w:relativeTo="margin" w:alignment="right" w:leader="none"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0</w:t>
    </w:r>
    <w:r>
      <w:fldChar w:fldCharType="end"/>
    </w:r>
    <w:r>
      <w:t>/</w:t>
    </w:r>
    <w:fldSimple w:instr=" SECTIONPAGES  \* Arabic  \* MERGEFORMAT ">
      <w:r w:rsidR="002377FE">
        <w:rPr>
          <w:noProof/>
        </w:rPr>
        <w:t>3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4F9C3B" w14:textId="77777777" w:rsidR="002C385A" w:rsidRDefault="002C385A" w:rsidP="00F61680">
      <w:pPr>
        <w:spacing w:after="0" w:line="240" w:lineRule="auto"/>
      </w:pPr>
      <w:r>
        <w:separator/>
      </w:r>
    </w:p>
  </w:footnote>
  <w:footnote w:type="continuationSeparator" w:id="0">
    <w:p w14:paraId="205A013B" w14:textId="77777777" w:rsidR="002C385A" w:rsidRDefault="002C385A" w:rsidP="00F616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F49C6A" w14:textId="013726DC" w:rsidR="00D05620" w:rsidRPr="000F1349" w:rsidRDefault="00D05620" w:rsidP="000F1349">
    <w:pPr>
      <w:pStyle w:val="En-tte"/>
    </w:pPr>
    <w:fldSimple w:instr=" AUTHOR  \* FirstCap  \* MERGEFORMAT ">
      <w:r>
        <w:rPr>
          <w:noProof/>
        </w:rPr>
        <w:t>Bovay Louis</w:t>
      </w:r>
    </w:fldSimple>
    <w:r w:rsidRPr="000F1349">
      <w:ptab w:relativeTo="margin" w:alignment="center" w:leader="none"/>
    </w:r>
    <w:fldSimple w:instr=" TITLE  \* FirstCap  \* MERGEFORMAT ">
      <w:r>
        <w:t>FlappyBird - Rapport de projet</w:t>
      </w:r>
    </w:fldSimple>
    <w:r w:rsidRPr="000F1349">
      <w:ptab w:relativeTo="margin" w:alignment="right" w:leader="none"/>
    </w:r>
    <w:r w:rsidRPr="000F1349">
      <w:t>Logo ici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3A8AF2" w14:textId="77777777" w:rsidR="00D05620" w:rsidRDefault="00D0562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607D65"/>
    <w:multiLevelType w:val="multilevel"/>
    <w:tmpl w:val="F03E43C6"/>
    <w:lvl w:ilvl="0">
      <w:start w:val="1"/>
      <w:numFmt w:val="decimal"/>
      <w:pStyle w:val="Titre1"/>
      <w:lvlText w:val="%1.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D197BAE"/>
    <w:multiLevelType w:val="hybridMultilevel"/>
    <w:tmpl w:val="E3AAA494"/>
    <w:lvl w:ilvl="0" w:tplc="73E22D9C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762303"/>
    <w:multiLevelType w:val="hybridMultilevel"/>
    <w:tmpl w:val="9BAA6F00"/>
    <w:lvl w:ilvl="0" w:tplc="D59EBECE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8C0F39"/>
    <w:multiLevelType w:val="hybridMultilevel"/>
    <w:tmpl w:val="7D2C8B1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2B7E92"/>
    <w:multiLevelType w:val="hybridMultilevel"/>
    <w:tmpl w:val="D132EF3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B06F93"/>
    <w:multiLevelType w:val="hybridMultilevel"/>
    <w:tmpl w:val="56DEE95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931"/>
    <w:rsid w:val="00033107"/>
    <w:rsid w:val="00095D4F"/>
    <w:rsid w:val="000F1349"/>
    <w:rsid w:val="001818A1"/>
    <w:rsid w:val="001C4C00"/>
    <w:rsid w:val="001D182B"/>
    <w:rsid w:val="001F4924"/>
    <w:rsid w:val="00213931"/>
    <w:rsid w:val="002377FE"/>
    <w:rsid w:val="002B5711"/>
    <w:rsid w:val="002C385A"/>
    <w:rsid w:val="003204A1"/>
    <w:rsid w:val="00341C80"/>
    <w:rsid w:val="004E7AAA"/>
    <w:rsid w:val="00566CB6"/>
    <w:rsid w:val="00716C20"/>
    <w:rsid w:val="007D1FFF"/>
    <w:rsid w:val="009A317D"/>
    <w:rsid w:val="00A94859"/>
    <w:rsid w:val="00C413D4"/>
    <w:rsid w:val="00CA1FC1"/>
    <w:rsid w:val="00CC44AA"/>
    <w:rsid w:val="00D05620"/>
    <w:rsid w:val="00F34184"/>
    <w:rsid w:val="00F351A7"/>
    <w:rsid w:val="00F561D2"/>
    <w:rsid w:val="00F61680"/>
    <w:rsid w:val="00F87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1E6B52"/>
  <w15:chartTrackingRefBased/>
  <w15:docId w15:val="{7A19DA0A-A06C-4013-927C-03BEA941A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7AAA"/>
    <w:rPr>
      <w:rFonts w:ascii="Arial" w:hAnsi="Arial"/>
      <w:sz w:val="24"/>
    </w:rPr>
  </w:style>
  <w:style w:type="paragraph" w:styleId="Titre1">
    <w:name w:val="heading 1"/>
    <w:aliases w:val="Titre chapitre"/>
    <w:basedOn w:val="Normal"/>
    <w:next w:val="Normal"/>
    <w:link w:val="Titre1Car"/>
    <w:uiPriority w:val="9"/>
    <w:qFormat/>
    <w:rsid w:val="000F1349"/>
    <w:pPr>
      <w:keepNext/>
      <w:keepLines/>
      <w:numPr>
        <w:numId w:val="3"/>
      </w:numPr>
      <w:shd w:val="solid" w:color="FF7C80" w:fill="auto"/>
      <w:spacing w:before="320" w:after="240"/>
      <w:ind w:left="431" w:hanging="431"/>
      <w:outlineLvl w:val="0"/>
    </w:pPr>
    <w:rPr>
      <w:rFonts w:eastAsiaTheme="majorEastAsia" w:cstheme="majorBidi"/>
      <w:b/>
      <w:sz w:val="48"/>
      <w:szCs w:val="32"/>
    </w:rPr>
  </w:style>
  <w:style w:type="paragraph" w:styleId="Titre2">
    <w:name w:val="heading 2"/>
    <w:aliases w:val="Sous-titre chapitre"/>
    <w:basedOn w:val="Normal"/>
    <w:next w:val="Normal"/>
    <w:link w:val="Titre2Car"/>
    <w:uiPriority w:val="9"/>
    <w:unhideWhenUsed/>
    <w:qFormat/>
    <w:rsid w:val="000F1349"/>
    <w:pPr>
      <w:keepNext/>
      <w:keepLines/>
      <w:numPr>
        <w:ilvl w:val="1"/>
        <w:numId w:val="3"/>
      </w:numPr>
      <w:spacing w:before="320"/>
      <w:ind w:left="578" w:hanging="578"/>
      <w:outlineLvl w:val="1"/>
    </w:pPr>
    <w:rPr>
      <w:rFonts w:eastAsiaTheme="majorEastAsia" w:cstheme="majorBidi"/>
      <w:b/>
      <w:color w:val="FF5050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13931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b/>
      <w:color w:val="FF1569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E7AAA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E7AAA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E7AAA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E7AAA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E7AAA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E7AAA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4E7AAA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E7AAA"/>
    <w:rPr>
      <w:rFonts w:eastAsiaTheme="minorEastAsia"/>
      <w:lang w:eastAsia="fr-CH"/>
    </w:rPr>
  </w:style>
  <w:style w:type="character" w:customStyle="1" w:styleId="Titre1Car">
    <w:name w:val="Titre 1 Car"/>
    <w:aliases w:val="Titre chapitre Car"/>
    <w:basedOn w:val="Policepardfaut"/>
    <w:link w:val="Titre1"/>
    <w:uiPriority w:val="9"/>
    <w:rsid w:val="000F1349"/>
    <w:rPr>
      <w:rFonts w:ascii="Arial" w:eastAsiaTheme="majorEastAsia" w:hAnsi="Arial" w:cstheme="majorBidi"/>
      <w:b/>
      <w:sz w:val="48"/>
      <w:szCs w:val="32"/>
      <w:shd w:val="solid" w:color="FF7C80" w:fill="auto"/>
    </w:rPr>
  </w:style>
  <w:style w:type="character" w:customStyle="1" w:styleId="Titre2Car">
    <w:name w:val="Titre 2 Car"/>
    <w:aliases w:val="Sous-titre chapitre Car"/>
    <w:basedOn w:val="Policepardfaut"/>
    <w:link w:val="Titre2"/>
    <w:uiPriority w:val="9"/>
    <w:rsid w:val="000F1349"/>
    <w:rPr>
      <w:rFonts w:ascii="Arial" w:eastAsiaTheme="majorEastAsia" w:hAnsi="Arial" w:cstheme="majorBidi"/>
      <w:b/>
      <w:color w:val="FF5050"/>
      <w:sz w:val="32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213931"/>
    <w:rPr>
      <w:rFonts w:asciiTheme="majorHAnsi" w:eastAsiaTheme="majorEastAsia" w:hAnsiTheme="majorHAnsi" w:cstheme="majorBidi"/>
      <w:b/>
      <w:color w:val="FF1569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4E7AA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E7AA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E7AA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4E7AA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4E7AA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4E7AA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61680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F6168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61680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F61680"/>
    <w:rPr>
      <w:color w:val="0563C1" w:themeColor="hyperlink"/>
      <w:u w:val="single"/>
    </w:rPr>
  </w:style>
  <w:style w:type="paragraph" w:styleId="En-tte">
    <w:name w:val="header"/>
    <w:aliases w:val="En-tête souligné"/>
    <w:basedOn w:val="Normal"/>
    <w:link w:val="En-tteCar"/>
    <w:uiPriority w:val="99"/>
    <w:unhideWhenUsed/>
    <w:rsid w:val="000F1349"/>
    <w:pPr>
      <w:pBdr>
        <w:bottom w:val="single" w:sz="18" w:space="1" w:color="FF7C80"/>
      </w:pBd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aliases w:val="En-tête souligné Car"/>
    <w:basedOn w:val="Policepardfaut"/>
    <w:link w:val="En-tte"/>
    <w:uiPriority w:val="99"/>
    <w:rsid w:val="000F1349"/>
    <w:rPr>
      <w:rFonts w:ascii="Arial" w:hAnsi="Arial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F616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61680"/>
    <w:rPr>
      <w:rFonts w:ascii="Arial" w:hAnsi="Arial"/>
      <w:sz w:val="24"/>
    </w:rPr>
  </w:style>
  <w:style w:type="paragraph" w:styleId="Titre">
    <w:name w:val="Title"/>
    <w:aliases w:val="Titre solo"/>
    <w:basedOn w:val="Normal"/>
    <w:next w:val="Normal"/>
    <w:link w:val="TitreCar"/>
    <w:uiPriority w:val="10"/>
    <w:qFormat/>
    <w:rsid w:val="000F1349"/>
    <w:pPr>
      <w:shd w:val="solid" w:color="FF7C80" w:fill="auto"/>
      <w:spacing w:after="320" w:line="240" w:lineRule="auto"/>
      <w:contextualSpacing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itreCar">
    <w:name w:val="Titre Car"/>
    <w:aliases w:val="Titre solo Car"/>
    <w:basedOn w:val="Policepardfaut"/>
    <w:link w:val="Titre"/>
    <w:uiPriority w:val="10"/>
    <w:rsid w:val="000F1349"/>
    <w:rPr>
      <w:rFonts w:ascii="Arial" w:eastAsiaTheme="majorEastAsia" w:hAnsi="Arial" w:cstheme="majorBidi"/>
      <w:b/>
      <w:spacing w:val="-10"/>
      <w:kern w:val="28"/>
      <w:sz w:val="48"/>
      <w:szCs w:val="56"/>
      <w:shd w:val="solid" w:color="FF7C80" w:fill="auto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413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413D4"/>
    <w:rPr>
      <w:rFonts w:ascii="Segoe UI" w:hAnsi="Segoe UI" w:cs="Segoe UI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0F1349"/>
    <w:pPr>
      <w:spacing w:after="200" w:line="240" w:lineRule="auto"/>
    </w:pPr>
    <w:rPr>
      <w:i/>
      <w:iCs/>
      <w:color w:val="FF5050"/>
      <w:sz w:val="18"/>
      <w:szCs w:val="18"/>
    </w:rPr>
  </w:style>
  <w:style w:type="paragraph" w:customStyle="1" w:styleId="Code">
    <w:name w:val="Code"/>
    <w:basedOn w:val="Normal"/>
    <w:link w:val="CodeCar"/>
    <w:qFormat/>
    <w:rsid w:val="00F351A7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5" w:color="FFF2CC" w:themeColor="accent4" w:themeTint="33" w:fill="auto"/>
      <w:spacing w:after="20"/>
    </w:pPr>
    <w:rPr>
      <w:rFonts w:ascii="Consolas" w:hAnsi="Consolas" w:cs="Arial"/>
      <w:szCs w:val="24"/>
    </w:rPr>
  </w:style>
  <w:style w:type="character" w:customStyle="1" w:styleId="CodeCar">
    <w:name w:val="Code Car"/>
    <w:basedOn w:val="Policepardfaut"/>
    <w:link w:val="Code"/>
    <w:rsid w:val="00F351A7"/>
    <w:rPr>
      <w:rFonts w:ascii="Consolas" w:hAnsi="Consolas" w:cs="Arial"/>
      <w:sz w:val="24"/>
      <w:szCs w:val="24"/>
      <w:shd w:val="pct55" w:color="FFF2CC" w:themeColor="accent4" w:themeTint="33" w:fill="auto"/>
    </w:rPr>
  </w:style>
  <w:style w:type="paragraph" w:styleId="Paragraphedeliste">
    <w:name w:val="List Paragraph"/>
    <w:basedOn w:val="Normal"/>
    <w:uiPriority w:val="34"/>
    <w:qFormat/>
    <w:rsid w:val="00566CB6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095D4F"/>
    <w:rPr>
      <w:color w:val="605E5C"/>
      <w:shd w:val="clear" w:color="auto" w:fill="E1DFDD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095D4F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095D4F"/>
    <w:rPr>
      <w:rFonts w:ascii="Arial" w:hAnsi="Arial"/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095D4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1.bin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s://github.com/divtec-cejef/2020-JCO-FLAPPY-BIRD" TargetMode="External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github.com/divtec-cejef/2020-JCO-FLAPPY-BIRD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ovalou\Documents\Mod&#232;les%20Office%20personnalis&#233;s\MODELE_WORD_V2_2020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2020-11-05T00:00:00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6D259B-3B0F-451B-8276-230012BFE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MODELE_WORD_V2_2020.dotx</Template>
  <TotalTime>113</TotalTime>
  <Pages>1</Pages>
  <Words>697</Words>
  <Characters>3837</Characters>
  <Application>Microsoft Office Word</Application>
  <DocSecurity>0</DocSecurity>
  <Lines>31</Lines>
  <Paragraphs>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17</vt:i4>
      </vt:variant>
    </vt:vector>
  </HeadingPairs>
  <TitlesOfParts>
    <vt:vector size="18" baseType="lpstr">
      <vt:lpstr>FlappyBird - Rapport de projet</vt:lpstr>
      <vt:lpstr>Biographie</vt:lpstr>
      <vt:lpstr>But et contexte du projet</vt:lpstr>
      <vt:lpstr>Déroulement du projet</vt:lpstr>
      <vt:lpstr>    Choix du jeu</vt:lpstr>
      <vt:lpstr>    Analyse du jeu</vt:lpstr>
      <vt:lpstr>    Langage de programmation</vt:lpstr>
      <vt:lpstr>    Les classes principales</vt:lpstr>
      <vt:lpstr>    Réalisation de la documentation</vt:lpstr>
      <vt:lpstr>    GitHub</vt:lpstr>
      <vt:lpstr>Stade actuel du projet</vt:lpstr>
      <vt:lpstr>    Problèmes connus</vt:lpstr>
      <vt:lpstr>    Fonctionnalités supplémentaires</vt:lpstr>
      <vt:lpstr>        Tuyaux mouvants</vt:lpstr>
      <vt:lpstr>        Animation plus détaillée</vt:lpstr>
      <vt:lpstr>Connaissances acquises</vt:lpstr>
      <vt:lpstr>Conclusion Sources</vt:lpstr>
      <vt:lpstr>Index</vt:lpstr>
    </vt:vector>
  </TitlesOfParts>
  <Company>DIVTEC</Company>
  <LinksUpToDate>false</LinksUpToDate>
  <CharactersWithSpaces>4525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FlappyBird - Rapport de projet</dc:title>
  <dc:subject/>
  <dc:creator>Bovay Louis</dc:creator>
  <cp:keywords/>
  <dc:description/>
  <cp:lastModifiedBy>Bovay Louis</cp:lastModifiedBy>
  <cp:revision>4</cp:revision>
  <dcterms:created xsi:type="dcterms:W3CDTF">2020-11-05T07:55:00Z</dcterms:created>
  <dcterms:modified xsi:type="dcterms:W3CDTF">2020-11-05T09:58:00Z</dcterms:modified>
</cp:coreProperties>
</file>